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66662524" w14:textId="77777777" w:rsidR="00C40667" w:rsidRPr="00C40667" w:rsidRDefault="00C40667" w:rsidP="00C40667">
      <w:pPr>
        <w:pStyle w:val="Heading1"/>
        <w:jc w:val="center"/>
        <w:rPr>
          <w:rFonts w:eastAsiaTheme="majorEastAsia" w:cstheme="majorBidi"/>
          <w:kern w:val="28"/>
          <w:lang w:val="ro-RO"/>
        </w:rPr>
      </w:pPr>
      <w:r w:rsidRPr="00C40667">
        <w:t>Optimizarea procesului decizional în selecția vehiculelor prin implementarea unei platforme web</w:t>
      </w:r>
    </w:p>
    <w:p w14:paraId="1BAABAEF" w14:textId="1DEB4942" w:rsidR="007F1014" w:rsidRPr="00A114E1" w:rsidRDefault="005D03C0" w:rsidP="00C40667">
      <w:pPr>
        <w:pStyle w:val="Heading1"/>
        <w:jc w:val="cente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33EF4C2A" w14:textId="28F9E10B" w:rsidR="00721854" w:rsidRPr="00A114E1" w:rsidRDefault="007D3F3A" w:rsidP="00DD5A09">
      <w:pPr>
        <w:pStyle w:val="InstructionalText"/>
        <w:rPr>
          <w:lang w:val="ro-RO"/>
        </w:rPr>
      </w:pPr>
      <w:r w:rsidRPr="00A114E1">
        <w:rPr>
          <w:lang w:val="ro-RO"/>
        </w:rPr>
        <w:t>Instrucțiuni: Furnizați informații de identificare pentru sistemul existent și/sau propus sau situația pentru care se aplică Documentul de Proiectare a Sistemului (de exemplu, numele complet și acronimele proiectului de dezvoltare, sistemul sau situația existentă și propusă, după caz), și evoluția așteptată a documentului. De asemenea, descrieți orice considerații referitor la securitate sau confidențialitate asociate cu utilizarea acestui document.</w:t>
      </w:r>
      <w:r w:rsidR="00F149A2" w:rsidRPr="00A114E1">
        <w:rPr>
          <w:lang w:val="ro-RO"/>
        </w:rPr>
        <w:t>.</w:t>
      </w:r>
    </w:p>
    <w:p w14:paraId="27BCE930" w14:textId="01590964" w:rsidR="007D3F3A" w:rsidRPr="00A114E1" w:rsidRDefault="007D3F3A" w:rsidP="007D3F3A">
      <w:pPr>
        <w:pStyle w:val="BodyText"/>
        <w:rPr>
          <w:lang w:val="ro-RO"/>
        </w:rPr>
      </w:pPr>
      <w:r w:rsidRPr="00A114E1">
        <w:rPr>
          <w:lang w:val="ro-RO"/>
        </w:rPr>
        <w:t>Documentul de Proiectare a Sistemului descrie modul în care cerințele funcționale și non-funcționale înregistrate în Documentul de Cerințe se transformă în specificații de proiectare a sistemului</w:t>
      </w:r>
      <w:r w:rsidR="004A5735" w:rsidRPr="00A114E1">
        <w:rPr>
          <w:lang w:val="ro-RO"/>
        </w:rPr>
        <w:t>,</w:t>
      </w:r>
      <w:r w:rsidRPr="00A114E1">
        <w:rPr>
          <w:lang w:val="ro-RO"/>
        </w:rPr>
        <w:t xml:space="preserve"> mai tehnice</w:t>
      </w:r>
      <w:r w:rsidR="004A5735" w:rsidRPr="00A114E1">
        <w:rPr>
          <w:lang w:val="ro-RO"/>
        </w:rPr>
        <w:t xml:space="preserve">, pe baza cărora se construiește </w:t>
      </w:r>
      <w:r w:rsidRPr="00A114E1">
        <w:rPr>
          <w:lang w:val="ro-RO"/>
        </w:rPr>
        <w:t>sistemul. Se documentează proiectarea sistemului la un nivel înalt și specificațiile detaliate de proiectar</w:t>
      </w:r>
      <w:r w:rsidR="004A5735" w:rsidRPr="00A114E1">
        <w:rPr>
          <w:lang w:val="ro-RO"/>
        </w:rPr>
        <w:t>e</w:t>
      </w:r>
      <w:r w:rsidRPr="00A114E1">
        <w:rPr>
          <w:lang w:val="ro-RO"/>
        </w:rPr>
        <w:t>.</w:t>
      </w:r>
    </w:p>
    <w:p w14:paraId="3476354E" w14:textId="77777777" w:rsidR="004A5735" w:rsidRPr="00A114E1" w:rsidRDefault="00E46223" w:rsidP="007D3F3A">
      <w:pPr>
        <w:pStyle w:val="BodyText"/>
        <w:rPr>
          <w:lang w:val="ro-RO"/>
        </w:rPr>
      </w:pPr>
      <w:r w:rsidRPr="00A114E1">
        <w:rPr>
          <w:lang w:val="ro-RO"/>
        </w:rPr>
        <w:t xml:space="preserve">Se </w:t>
      </w:r>
      <w:r w:rsidR="007D3F3A" w:rsidRPr="00A114E1">
        <w:rPr>
          <w:lang w:val="ro-RO"/>
        </w:rPr>
        <w:t>descri</w:t>
      </w:r>
      <w:r w:rsidRPr="00A114E1">
        <w:rPr>
          <w:lang w:val="ro-RO"/>
        </w:rPr>
        <w:t>u</w:t>
      </w:r>
      <w:r w:rsidR="007D3F3A" w:rsidRPr="00A114E1">
        <w:rPr>
          <w:lang w:val="ro-RO"/>
        </w:rPr>
        <w:t xml:space="preserve"> obiectivele și considerațiile de proiectare, </w:t>
      </w:r>
      <w:r w:rsidR="00A11FCD" w:rsidRPr="00A114E1">
        <w:rPr>
          <w:lang w:val="ro-RO"/>
        </w:rPr>
        <w:t xml:space="preserve">se </w:t>
      </w:r>
      <w:r w:rsidR="007D3F3A" w:rsidRPr="00A114E1">
        <w:rPr>
          <w:lang w:val="ro-RO"/>
        </w:rPr>
        <w:t xml:space="preserve">furnizează o prezentare generală la nivel înalt a arhitecturii sistemului și </w:t>
      </w:r>
      <w:r w:rsidR="00A11FCD" w:rsidRPr="00A114E1">
        <w:rPr>
          <w:lang w:val="ro-RO"/>
        </w:rPr>
        <w:t xml:space="preserve">se </w:t>
      </w:r>
      <w:r w:rsidR="007D3F3A" w:rsidRPr="00A114E1">
        <w:rPr>
          <w:lang w:val="ro-RO"/>
        </w:rPr>
        <w:t xml:space="preserve">descrie proiectarea datelor asociate cu sistemul, precum și interfața om-mașină și scenariile operaționale. </w:t>
      </w:r>
    </w:p>
    <w:p w14:paraId="33EF4C2C" w14:textId="6F255FA0" w:rsidR="00721854" w:rsidRPr="00A114E1" w:rsidRDefault="007D3F3A" w:rsidP="007D3F3A">
      <w:pPr>
        <w:pStyle w:val="BodyText"/>
        <w:rPr>
          <w:lang w:val="ro-RO"/>
        </w:rPr>
      </w:pPr>
      <w:r w:rsidRPr="00A114E1">
        <w:rPr>
          <w:lang w:val="ro-RO"/>
        </w:rPr>
        <w:t>Proiectarea sistemului la nivel înalt este de</w:t>
      </w:r>
      <w:r w:rsidR="00A11FCD" w:rsidRPr="00A114E1">
        <w:rPr>
          <w:lang w:val="ro-RO"/>
        </w:rPr>
        <w:t>scompusă</w:t>
      </w:r>
      <w:r w:rsidRPr="00A114E1">
        <w:rPr>
          <w:lang w:val="ro-RO"/>
        </w:rPr>
        <w:t xml:space="preserve"> în continuare în specificații detaliate de proiectare pentru fiecare componentă a sistemului, inclusiv hardware, comunicațiile interne, software, controalele de integritate a sistemului și interfețele externe. </w:t>
      </w:r>
    </w:p>
    <w:p w14:paraId="33EF4C2D" w14:textId="548B105C" w:rsidR="00981085" w:rsidRPr="00A114E1" w:rsidRDefault="004A5735" w:rsidP="00315C8A">
      <w:pPr>
        <w:pStyle w:val="Heading3"/>
        <w:rPr>
          <w:lang w:val="ro-RO"/>
        </w:rPr>
      </w:pPr>
      <w:bookmarkStart w:id="11" w:name="_Toc160527837"/>
      <w:r w:rsidRPr="00A114E1">
        <w:rPr>
          <w:lang w:val="ro-RO"/>
        </w:rPr>
        <w:t>Scopul documentului</w:t>
      </w:r>
      <w:bookmarkEnd w:id="11"/>
    </w:p>
    <w:p w14:paraId="5F771DBD" w14:textId="5E7D949E" w:rsidR="004A5735" w:rsidRPr="00A114E1" w:rsidRDefault="004A5735" w:rsidP="00DD5A09">
      <w:pPr>
        <w:pStyle w:val="BodyText"/>
        <w:rPr>
          <w:i/>
          <w:color w:val="0000FF"/>
          <w:sz w:val="24"/>
          <w:lang w:val="ro-RO" w:eastAsia="ar-SA"/>
        </w:rPr>
      </w:pPr>
      <w:r w:rsidRPr="00A114E1">
        <w:rPr>
          <w:i/>
          <w:color w:val="0000FF"/>
          <w:sz w:val="24"/>
          <w:lang w:val="ro-RO" w:eastAsia="ar-SA"/>
        </w:rPr>
        <w:t xml:space="preserve">Instrucțiuni: Furnizați scopul </w:t>
      </w:r>
      <w:r w:rsidR="00B97706">
        <w:rPr>
          <w:i/>
          <w:color w:val="0000FF"/>
          <w:sz w:val="24"/>
          <w:lang w:val="ro-RO" w:eastAsia="ar-SA"/>
        </w:rPr>
        <w:t>documentului</w:t>
      </w:r>
      <w:r w:rsidRPr="00A114E1">
        <w:rPr>
          <w:i/>
          <w:color w:val="0000FF"/>
          <w:sz w:val="24"/>
          <w:lang w:val="ro-RO" w:eastAsia="ar-SA"/>
        </w:rPr>
        <w:t>. Acest document ar trebui să fie adaptat pentru a se potrivi nevoilor unui proiect specific.</w:t>
      </w:r>
    </w:p>
    <w:p w14:paraId="3C179483" w14:textId="77777777" w:rsidR="004A5735" w:rsidRPr="00A114E1" w:rsidRDefault="004A5735" w:rsidP="004A5735">
      <w:pPr>
        <w:pStyle w:val="BodyText"/>
        <w:rPr>
          <w:lang w:val="ro-RO"/>
        </w:rPr>
      </w:pPr>
      <w:r w:rsidRPr="00A114E1">
        <w:rPr>
          <w:lang w:val="ro-RO"/>
        </w:rPr>
        <w:t xml:space="preserve">Prin acest livrabil se documentează și urmăresc informațiile necesare pentru a defini eficient arhitectura și designul sistemului, în scopul de a oferi echipei de dezvoltare îndrumare asupra arhitecturii sistemului ce urmează să fie dezvoltat. </w:t>
      </w:r>
    </w:p>
    <w:p w14:paraId="2EB685A1" w14:textId="77777777" w:rsidR="004A5735" w:rsidRPr="00A114E1" w:rsidRDefault="004A5735" w:rsidP="004A5735">
      <w:pPr>
        <w:pStyle w:val="BodyText"/>
        <w:rPr>
          <w:lang w:val="ro-RO"/>
        </w:rPr>
      </w:pPr>
      <w:r w:rsidRPr="00A114E1">
        <w:rPr>
          <w:lang w:val="ro-RO"/>
        </w:rPr>
        <w:t xml:space="preserve">Documentele de proiectare sunt produse incremental și iterativ pe parcursul ciclului de viață al dezvoltării sistemului, în funcție de circumstanțele particulare ale proiectului de tehnologie informațională (IT) și de metodologia de dezvoltare a sistemului utilizată. </w:t>
      </w:r>
    </w:p>
    <w:p w14:paraId="438A4E4E" w14:textId="75509023" w:rsidR="004A5735" w:rsidRPr="00A114E1" w:rsidRDefault="004A5735" w:rsidP="004A5735">
      <w:pPr>
        <w:pStyle w:val="BodyText"/>
        <w:rPr>
          <w:lang w:val="ro-RO"/>
        </w:rPr>
      </w:pPr>
      <w:r w:rsidRPr="00A114E1">
        <w:rPr>
          <w:lang w:val="ro-RO"/>
        </w:rPr>
        <w:t>Publicul țintă este managerul de proiect, echipa de proiect și echipa de dezvoltare. Anumite părți ale acestui document, cum ar fi interfața cu utilizatorul (UI), pot fi împărtășite cu clientul/utilizatorul și cu alte părți interesate ale căror contribuții/aprobări sunt necesare în UI.</w:t>
      </w: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315C8A">
      <w:pPr>
        <w:pStyle w:val="Heading3"/>
        <w:rPr>
          <w:lang w:val="ro-RO"/>
        </w:rPr>
      </w:pPr>
      <w:bookmarkStart w:id="14" w:name="_Toc160527839"/>
      <w:r w:rsidRPr="00A114E1">
        <w:rPr>
          <w:lang w:val="ro-RO"/>
        </w:rPr>
        <w:t>Prezentare generală</w:t>
      </w:r>
      <w:bookmarkEnd w:id="14"/>
    </w:p>
    <w:p w14:paraId="14E131A6" w14:textId="77777777" w:rsidR="004A5735" w:rsidRPr="00A114E1" w:rsidRDefault="004A5735" w:rsidP="00DD5A09">
      <w:pPr>
        <w:pStyle w:val="InstructionalText"/>
        <w:rPr>
          <w:lang w:val="ro-RO"/>
        </w:rPr>
      </w:pPr>
      <w:r w:rsidRPr="00A114E1">
        <w:rPr>
          <w:lang w:val="ro-RO"/>
        </w:rPr>
        <w:t xml:space="preserve">Instrucțiuni: Prezentați succint contextul sistemului și abordarea sau organizarea de bază a proiectării. Oferiți o prezentare generală a arhitecturilor sistemului și software-ului și a obiectivelor de proiectare. </w:t>
      </w: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478367CD" w:rsidR="00FE3073" w:rsidRPr="00A114E1" w:rsidRDefault="004A5735" w:rsidP="00315C8A">
      <w:pPr>
        <w:pStyle w:val="Heading4"/>
        <w:rPr>
          <w:lang w:val="ro-RO"/>
        </w:rPr>
      </w:pPr>
      <w:bookmarkStart w:id="17" w:name="_Toc160527841"/>
      <w:r w:rsidRPr="00A114E1">
        <w:rPr>
          <w:lang w:val="ro-RO"/>
        </w:rPr>
        <w:t>Presupuneri</w:t>
      </w:r>
      <w:bookmarkEnd w:id="17"/>
    </w:p>
    <w:p w14:paraId="33EF4C36" w14:textId="68AE810B" w:rsidR="00FE3073" w:rsidRPr="00A114E1" w:rsidRDefault="004A5735" w:rsidP="00DD5A09">
      <w:pPr>
        <w:pStyle w:val="InstructionalText"/>
        <w:rPr>
          <w:lang w:val="ro-RO"/>
        </w:rPr>
      </w:pPr>
      <w:r w:rsidRPr="00A114E1">
        <w:rPr>
          <w:lang w:val="ro-RO"/>
        </w:rPr>
        <w:t>Instrucțiuni: Descrieți orice presupuneri sau dependențe legate de sistem, software și utilizarea sa. Acestea pot viza probleme precum: software sau hardware asociat, sisteme de operare, caracteristicile utilizatorilor finali și posibilele și/sau probabilele modificări ale funcționalității.</w:t>
      </w:r>
    </w:p>
    <w:p w14:paraId="33EF4C37" w14:textId="325C78A9" w:rsidR="00FE3073" w:rsidRPr="00A114E1" w:rsidRDefault="00FE3073" w:rsidP="00315C8A">
      <w:pPr>
        <w:pStyle w:val="Heading4"/>
        <w:rPr>
          <w:lang w:val="ro-RO"/>
        </w:rPr>
      </w:pPr>
      <w:bookmarkStart w:id="18" w:name="_Toc403385930"/>
      <w:bookmarkStart w:id="19" w:name="_Toc160527842"/>
      <w:r w:rsidRPr="00A114E1">
        <w:rPr>
          <w:lang w:val="ro-RO"/>
        </w:rPr>
        <w:t>Constr</w:t>
      </w:r>
      <w:bookmarkEnd w:id="18"/>
      <w:r w:rsidR="004A5735" w:rsidRPr="00A114E1">
        <w:rPr>
          <w:lang w:val="ro-RO"/>
        </w:rPr>
        <w:t>ângeri</w:t>
      </w:r>
      <w:bookmarkEnd w:id="19"/>
    </w:p>
    <w:p w14:paraId="173B443F" w14:textId="107C6BA0" w:rsidR="004A5735" w:rsidRPr="00A114E1" w:rsidRDefault="004A5735" w:rsidP="004A5735">
      <w:pPr>
        <w:pStyle w:val="InstructionalText"/>
        <w:rPr>
          <w:lang w:val="ro-RO"/>
        </w:rPr>
      </w:pPr>
      <w:bookmarkStart w:id="20" w:name="_Toc403385931"/>
      <w:r w:rsidRPr="00A114E1">
        <w:rPr>
          <w:lang w:val="ro-RO"/>
        </w:rPr>
        <w:t xml:space="preserve">Instrucțiuni: Descrieți orice limitări sau constrângeri globale care au un impact semnificativ asupra designului hardware-ului, software-ului și/sau comunicațiilor </w:t>
      </w:r>
      <w:r w:rsidRPr="00A114E1">
        <w:rPr>
          <w:b/>
          <w:lang w:val="ro-RO"/>
        </w:rPr>
        <w:t>s</w:t>
      </w:r>
      <w:r w:rsidRPr="00A114E1">
        <w:rPr>
          <w:lang w:val="ro-RO"/>
        </w:rPr>
        <w:t>istemului și descrieți impactul asociat. Astfel de constrângeri pot fi impuse de oricare dintre următoarele (lista nu este exhaustivă):</w:t>
      </w:r>
    </w:p>
    <w:p w14:paraId="57B5D61D" w14:textId="4209CB23" w:rsidR="004A5735" w:rsidRPr="00A114E1" w:rsidRDefault="004A5735" w:rsidP="004A5735">
      <w:pPr>
        <w:pStyle w:val="InstructionalText"/>
        <w:numPr>
          <w:ilvl w:val="0"/>
          <w:numId w:val="29"/>
        </w:numPr>
        <w:rPr>
          <w:lang w:val="ro-RO"/>
        </w:rPr>
      </w:pPr>
      <w:r w:rsidRPr="00A114E1">
        <w:rPr>
          <w:lang w:val="ro-RO"/>
        </w:rPr>
        <w:t>Mediu hardware sau software</w:t>
      </w:r>
    </w:p>
    <w:p w14:paraId="75E3FD55" w14:textId="6B6185DD" w:rsidR="004A5735" w:rsidRPr="00A114E1" w:rsidRDefault="004A5735" w:rsidP="004A5735">
      <w:pPr>
        <w:pStyle w:val="InstructionalText"/>
        <w:numPr>
          <w:ilvl w:val="0"/>
          <w:numId w:val="29"/>
        </w:numPr>
        <w:rPr>
          <w:lang w:val="ro-RO"/>
        </w:rPr>
      </w:pPr>
      <w:r w:rsidRPr="00A114E1">
        <w:rPr>
          <w:lang w:val="ro-RO"/>
        </w:rPr>
        <w:t>Mediu utilizator final</w:t>
      </w:r>
    </w:p>
    <w:p w14:paraId="467AAE2C" w14:textId="1E80A415" w:rsidR="004A5735" w:rsidRPr="00A114E1" w:rsidRDefault="004A5735" w:rsidP="004A5735">
      <w:pPr>
        <w:pStyle w:val="InstructionalText"/>
        <w:numPr>
          <w:ilvl w:val="0"/>
          <w:numId w:val="29"/>
        </w:numPr>
        <w:rPr>
          <w:lang w:val="ro-RO"/>
        </w:rPr>
      </w:pPr>
      <w:r w:rsidRPr="00A114E1">
        <w:rPr>
          <w:lang w:val="ro-RO"/>
        </w:rPr>
        <w:t>Disponibilitatea sau volatilitatea resurselor</w:t>
      </w:r>
    </w:p>
    <w:p w14:paraId="6B78B768" w14:textId="7622C0E1" w:rsidR="004A5735" w:rsidRPr="00A114E1" w:rsidRDefault="004A5735" w:rsidP="004A5735">
      <w:pPr>
        <w:pStyle w:val="InstructionalText"/>
        <w:numPr>
          <w:ilvl w:val="0"/>
          <w:numId w:val="29"/>
        </w:numPr>
        <w:rPr>
          <w:lang w:val="ro-RO"/>
        </w:rPr>
      </w:pPr>
      <w:r w:rsidRPr="00A114E1">
        <w:rPr>
          <w:lang w:val="ro-RO"/>
        </w:rPr>
        <w:t>Conformitatea cu standardele</w:t>
      </w:r>
    </w:p>
    <w:p w14:paraId="1121006D" w14:textId="614D8608" w:rsidR="004A5735" w:rsidRPr="00A114E1" w:rsidRDefault="004A5735" w:rsidP="004A5735">
      <w:pPr>
        <w:pStyle w:val="InstructionalText"/>
        <w:numPr>
          <w:ilvl w:val="0"/>
          <w:numId w:val="29"/>
        </w:numPr>
        <w:rPr>
          <w:lang w:val="ro-RO"/>
        </w:rPr>
      </w:pPr>
      <w:r w:rsidRPr="00A114E1">
        <w:rPr>
          <w:lang w:val="ro-RO"/>
        </w:rPr>
        <w:t>Cerințe de interoperabilitate</w:t>
      </w:r>
    </w:p>
    <w:p w14:paraId="3A1A21F3" w14:textId="25F1C01B" w:rsidR="004A5735" w:rsidRPr="00A114E1" w:rsidRDefault="004A5735" w:rsidP="004A5735">
      <w:pPr>
        <w:pStyle w:val="InstructionalText"/>
        <w:numPr>
          <w:ilvl w:val="0"/>
          <w:numId w:val="29"/>
        </w:numPr>
        <w:rPr>
          <w:lang w:val="ro-RO"/>
        </w:rPr>
      </w:pPr>
      <w:r w:rsidRPr="00A114E1">
        <w:rPr>
          <w:lang w:val="ro-RO"/>
        </w:rPr>
        <w:t>Cerințe de interfață/protocol</w:t>
      </w:r>
    </w:p>
    <w:p w14:paraId="179544A4" w14:textId="5E775336" w:rsidR="004A5735" w:rsidRPr="00A114E1" w:rsidRDefault="004A5735" w:rsidP="004A5735">
      <w:pPr>
        <w:pStyle w:val="InstructionalText"/>
        <w:numPr>
          <w:ilvl w:val="0"/>
          <w:numId w:val="29"/>
        </w:numPr>
        <w:rPr>
          <w:lang w:val="ro-RO"/>
        </w:rPr>
      </w:pPr>
      <w:r w:rsidRPr="00A114E1">
        <w:rPr>
          <w:lang w:val="ro-RO"/>
        </w:rPr>
        <w:t>Cerințe de licențiere</w:t>
      </w:r>
    </w:p>
    <w:p w14:paraId="5477077E" w14:textId="5B5F5903" w:rsidR="004A5735" w:rsidRPr="00A114E1" w:rsidRDefault="004A5735" w:rsidP="004A5735">
      <w:pPr>
        <w:pStyle w:val="InstructionalText"/>
        <w:numPr>
          <w:ilvl w:val="0"/>
          <w:numId w:val="29"/>
        </w:numPr>
        <w:rPr>
          <w:lang w:val="ro-RO"/>
        </w:rPr>
      </w:pPr>
      <w:r w:rsidRPr="00A114E1">
        <w:rPr>
          <w:lang w:val="ro-RO"/>
        </w:rPr>
        <w:t>Cerințe pentru depozitarea și distribuția datelor</w:t>
      </w:r>
    </w:p>
    <w:p w14:paraId="75674449" w14:textId="1A94189F" w:rsidR="004A5735" w:rsidRPr="00A114E1" w:rsidRDefault="004A5735" w:rsidP="004A5735">
      <w:pPr>
        <w:pStyle w:val="InstructionalText"/>
        <w:numPr>
          <w:ilvl w:val="0"/>
          <w:numId w:val="29"/>
        </w:numPr>
        <w:rPr>
          <w:lang w:val="ro-RO"/>
        </w:rPr>
      </w:pPr>
      <w:r w:rsidRPr="00A114E1">
        <w:rPr>
          <w:lang w:val="ro-RO"/>
        </w:rPr>
        <w:t>Cerințe de securitate (sau alte reglementări similare)</w:t>
      </w:r>
    </w:p>
    <w:p w14:paraId="15B3AAB8" w14:textId="01072560" w:rsidR="004A5735" w:rsidRPr="00A114E1" w:rsidRDefault="004A5735" w:rsidP="004A5735">
      <w:pPr>
        <w:pStyle w:val="InstructionalText"/>
        <w:numPr>
          <w:ilvl w:val="0"/>
          <w:numId w:val="29"/>
        </w:numPr>
        <w:rPr>
          <w:lang w:val="ro-RO"/>
        </w:rPr>
      </w:pPr>
      <w:r w:rsidRPr="00A114E1">
        <w:rPr>
          <w:lang w:val="ro-RO"/>
        </w:rPr>
        <w:t>Limitări ale capacității de memorie sau ale altor resurse</w:t>
      </w:r>
    </w:p>
    <w:p w14:paraId="28A9149C" w14:textId="0EC3C35E" w:rsidR="004A5735" w:rsidRPr="00A114E1" w:rsidRDefault="004A5735" w:rsidP="004A5735">
      <w:pPr>
        <w:pStyle w:val="InstructionalText"/>
        <w:numPr>
          <w:ilvl w:val="0"/>
          <w:numId w:val="29"/>
        </w:numPr>
        <w:rPr>
          <w:lang w:val="ro-RO"/>
        </w:rPr>
      </w:pPr>
      <w:r w:rsidRPr="00A114E1">
        <w:rPr>
          <w:lang w:val="ro-RO"/>
        </w:rPr>
        <w:t>Cerințe de performanță</w:t>
      </w:r>
    </w:p>
    <w:p w14:paraId="79886E40" w14:textId="39FA0CFC" w:rsidR="004A5735" w:rsidRPr="00A114E1" w:rsidRDefault="004A5735" w:rsidP="004A5735">
      <w:pPr>
        <w:pStyle w:val="InstructionalText"/>
        <w:numPr>
          <w:ilvl w:val="0"/>
          <w:numId w:val="29"/>
        </w:numPr>
        <w:rPr>
          <w:lang w:val="ro-RO"/>
        </w:rPr>
      </w:pPr>
      <w:r w:rsidRPr="00A114E1">
        <w:rPr>
          <w:lang w:val="ro-RO"/>
        </w:rPr>
        <w:t>Comunicații de rețea</w:t>
      </w:r>
    </w:p>
    <w:p w14:paraId="01FA7554" w14:textId="46A6CC85" w:rsidR="004A5735" w:rsidRPr="00A114E1" w:rsidRDefault="004A5735" w:rsidP="004A5735">
      <w:pPr>
        <w:pStyle w:val="InstructionalText"/>
        <w:numPr>
          <w:ilvl w:val="0"/>
          <w:numId w:val="29"/>
        </w:numPr>
        <w:rPr>
          <w:lang w:val="ro-RO"/>
        </w:rPr>
      </w:pPr>
      <w:r w:rsidRPr="00A114E1">
        <w:rPr>
          <w:lang w:val="ro-RO"/>
        </w:rPr>
        <w:t>Cerințe de verificare și validare (testare)</w:t>
      </w:r>
    </w:p>
    <w:p w14:paraId="0073D689" w14:textId="41331F01" w:rsidR="004A5735" w:rsidRPr="00A114E1" w:rsidRDefault="004A5735" w:rsidP="004A5735">
      <w:pPr>
        <w:pStyle w:val="InstructionalText"/>
        <w:numPr>
          <w:ilvl w:val="0"/>
          <w:numId w:val="29"/>
        </w:numPr>
        <w:rPr>
          <w:lang w:val="ro-RO"/>
        </w:rPr>
      </w:pPr>
      <w:r w:rsidRPr="00A114E1">
        <w:rPr>
          <w:lang w:val="ro-RO"/>
        </w:rPr>
        <w:t>Alte mijloace de a aborda obiectivele de calitate</w:t>
      </w:r>
    </w:p>
    <w:p w14:paraId="76F9F007" w14:textId="328B6760" w:rsidR="004A5735" w:rsidRPr="00A114E1" w:rsidRDefault="004A5735" w:rsidP="004A5735">
      <w:pPr>
        <w:pStyle w:val="InstructionalText"/>
        <w:numPr>
          <w:ilvl w:val="0"/>
          <w:numId w:val="29"/>
        </w:numPr>
        <w:rPr>
          <w:b/>
          <w:lang w:val="ro-RO"/>
        </w:rPr>
      </w:pPr>
      <w:r w:rsidRPr="00A114E1">
        <w:rPr>
          <w:lang w:val="ro-RO"/>
        </w:rPr>
        <w:lastRenderedPageBreak/>
        <w:t>Alte cerințe descrise în Documentul de Cerințe</w:t>
      </w:r>
    </w:p>
    <w:p w14:paraId="3B0B0488" w14:textId="77777777" w:rsidR="004A5735" w:rsidRPr="00A114E1" w:rsidRDefault="004A5735" w:rsidP="004A5735">
      <w:pPr>
        <w:rPr>
          <w:lang w:val="ro-RO" w:eastAsia="ar-SA"/>
        </w:rPr>
      </w:pPr>
    </w:p>
    <w:p w14:paraId="33EF4C48" w14:textId="3D96F19D" w:rsidR="00FE3073" w:rsidRPr="00A114E1" w:rsidRDefault="00FE3073" w:rsidP="00315C8A">
      <w:pPr>
        <w:pStyle w:val="Heading4"/>
        <w:rPr>
          <w:lang w:val="ro-RO"/>
        </w:rPr>
      </w:pPr>
      <w:bookmarkStart w:id="21" w:name="_Toc160527843"/>
      <w:r w:rsidRPr="00A114E1">
        <w:rPr>
          <w:lang w:val="ro-RO"/>
        </w:rPr>
        <w:t>Ris</w:t>
      </w:r>
      <w:bookmarkEnd w:id="20"/>
      <w:r w:rsidR="004A5735" w:rsidRPr="00A114E1">
        <w:rPr>
          <w:lang w:val="ro-RO"/>
        </w:rPr>
        <w:t>curi</w:t>
      </w:r>
      <w:bookmarkEnd w:id="21"/>
    </w:p>
    <w:p w14:paraId="33EF4C49" w14:textId="68200D8F" w:rsidR="00FE3073" w:rsidRPr="00A114E1" w:rsidRDefault="004A5735" w:rsidP="00DD5A09">
      <w:pPr>
        <w:pStyle w:val="InstructionalText"/>
        <w:rPr>
          <w:lang w:val="ro-RO"/>
        </w:rPr>
      </w:pPr>
      <w:r w:rsidRPr="00A114E1">
        <w:rPr>
          <w:lang w:val="ro-RO"/>
        </w:rPr>
        <w:t>Instrucțiuni: Descrieți orice riscuri asociate cu designul sistemului și strategiile propuse de reducere a acestora.</w:t>
      </w:r>
    </w:p>
    <w:p w14:paraId="33EF4C4C" w14:textId="66EF2A8F" w:rsidR="00FE3073" w:rsidRPr="00A114E1" w:rsidRDefault="004A5735" w:rsidP="00315C8A">
      <w:pPr>
        <w:pStyle w:val="Heading2"/>
        <w:rPr>
          <w:lang w:val="ro-RO"/>
        </w:rPr>
      </w:pPr>
      <w:bookmarkStart w:id="22" w:name="_Toc160527844"/>
      <w:r w:rsidRPr="00A114E1">
        <w:rPr>
          <w:lang w:val="ro-RO"/>
        </w:rPr>
        <w:lastRenderedPageBreak/>
        <w:t>Considerații de proiectare</w:t>
      </w:r>
      <w:bookmarkEnd w:id="22"/>
    </w:p>
    <w:p w14:paraId="798936BB" w14:textId="77777777" w:rsidR="004A5735" w:rsidRPr="00A114E1" w:rsidRDefault="004A5735" w:rsidP="004A5735">
      <w:pPr>
        <w:pStyle w:val="InstructionalText"/>
        <w:rPr>
          <w:lang w:val="ro-RO"/>
        </w:rPr>
      </w:pPr>
      <w:bookmarkStart w:id="23" w:name="_Toc403385934"/>
      <w:r w:rsidRPr="00A114E1">
        <w:rPr>
          <w:lang w:val="ro-RO"/>
        </w:rPr>
        <w:t>Instrucțiuni: Descrieți problemele care trebuie abordate sau rezolvate înainte de a încerca să elaborați o soluție de design completă.</w:t>
      </w:r>
    </w:p>
    <w:p w14:paraId="33EF4C4E" w14:textId="1BF1C656" w:rsidR="00FE3073" w:rsidRPr="00A114E1" w:rsidRDefault="004A5735" w:rsidP="00315C8A">
      <w:pPr>
        <w:pStyle w:val="Heading3"/>
        <w:rPr>
          <w:lang w:val="ro-RO"/>
        </w:rPr>
      </w:pPr>
      <w:bookmarkStart w:id="24" w:name="_Toc160527845"/>
      <w:bookmarkEnd w:id="23"/>
      <w:r w:rsidRPr="00A114E1">
        <w:rPr>
          <w:lang w:val="ro-RO"/>
        </w:rPr>
        <w:t xml:space="preserve">Obiective și </w:t>
      </w:r>
      <w:r w:rsidR="00FB5801" w:rsidRPr="00A114E1">
        <w:rPr>
          <w:lang w:val="ro-RO"/>
        </w:rPr>
        <w:t>linii directoare (ghiduri)</w:t>
      </w:r>
      <w:bookmarkEnd w:id="24"/>
    </w:p>
    <w:p w14:paraId="73B1A51B" w14:textId="4E8068DA" w:rsidR="00FB5801" w:rsidRPr="00A114E1" w:rsidRDefault="00FB5801" w:rsidP="00FB5801">
      <w:pPr>
        <w:pStyle w:val="InstructionalText"/>
        <w:rPr>
          <w:lang w:val="ro-RO"/>
        </w:rPr>
      </w:pPr>
      <w:r w:rsidRPr="00A114E1">
        <w:rPr>
          <w:lang w:val="ro-RO"/>
        </w:rPr>
        <w:t>Instrucțiuni: Descrieți orice obiective, linii directoare, principii sau priorități care domină sau încorporează designul sistemului și al software-ului. Exemple de astfel de obiective ar putea fi: accentul pe viteză versus utilizarea memoriei; sau utilizare, aspect sau "să se simtă" similar cu un produs existent. Linii directoarele includ ghiduri și convenții de codare. Pentru fiecare ghid, descrieți motivul, cu excepția cazului în care este implicit evident. Descrieți orice politici și/sau strategii de design care nu au implicații arhitecturale majore (adică nu afectează semnificativ organizarea generală a sistemului și structurile sale de nivel înalt), dar care totuși afectează detaliile interfeței și/sau implementarea diferitelor aspecte ale sistemului (de exemplu, alegerea unui produs specific de utilizat).</w:t>
      </w:r>
    </w:p>
    <w:p w14:paraId="33EF4C50" w14:textId="2C2D294A" w:rsidR="00740395" w:rsidRPr="00A114E1" w:rsidRDefault="00FB5801" w:rsidP="00315C8A">
      <w:pPr>
        <w:pStyle w:val="Heading3"/>
        <w:rPr>
          <w:lang w:val="ro-RO"/>
        </w:rPr>
      </w:pPr>
      <w:bookmarkStart w:id="25" w:name="_Toc160527846"/>
      <w:bookmarkStart w:id="26" w:name="_Toc403385935"/>
      <w:r w:rsidRPr="00A114E1">
        <w:rPr>
          <w:lang w:val="ro-RO"/>
        </w:rPr>
        <w:t>Metode de dezvoltare</w:t>
      </w:r>
      <w:bookmarkEnd w:id="25"/>
      <w:r w:rsidRPr="00A114E1">
        <w:rPr>
          <w:lang w:val="ro-RO"/>
        </w:rPr>
        <w:t xml:space="preserve"> </w:t>
      </w:r>
      <w:bookmarkEnd w:id="26"/>
    </w:p>
    <w:p w14:paraId="33EF4C51" w14:textId="6B7AFB86" w:rsidR="00740395" w:rsidRPr="00A114E1" w:rsidRDefault="00FB5801" w:rsidP="008D0B6D">
      <w:pPr>
        <w:pStyle w:val="InstructionalText"/>
        <w:rPr>
          <w:lang w:val="ro-RO"/>
        </w:rPr>
      </w:pPr>
      <w:r w:rsidRPr="00A114E1">
        <w:rPr>
          <w:lang w:val="ro-RO"/>
        </w:rPr>
        <w:t>Instrucțiuni: Descrieți succint metoda sau abordarea folosită pentru designul sistemului și al software-ului (de exemplu, structurat, orientat pe obiecte, prototipare, J2EE, UML, XML, etc.). Dacă una sau mai multe metode formale/publicate au fost adoptate sau adaptate, includeți o referință către o descriere mai detaliată a acestor metode. Dacă au fost luate în considerare mai multe metode serios, menționați fiecare astfel de metodă, împreună cu o explicație succintă a motivului pentru care întreaga metodă sau o parte din ea a fost utilizată sau nu. Descrieți orice contingente care ar putea apărea în designul sistemului și al software-ului care ar putea schimba direcția de dezvoltare. Posibilitățile includ lipsa acordurilor de interfață cu agențiile externe sau arhitecturile instabile în momentul în care documentul este pregătit. Abordați orice soluții de rezervă posibile sau planuri alternative.</w:t>
      </w:r>
    </w:p>
    <w:p w14:paraId="33EF4C52" w14:textId="61F7FBAB" w:rsidR="00740395" w:rsidRPr="00A114E1" w:rsidRDefault="00FB5801" w:rsidP="00315C8A">
      <w:pPr>
        <w:pStyle w:val="Heading3"/>
        <w:rPr>
          <w:lang w:val="ro-RO"/>
        </w:rPr>
      </w:pPr>
      <w:bookmarkStart w:id="27" w:name="_Toc160527847"/>
      <w:r w:rsidRPr="00A114E1">
        <w:rPr>
          <w:lang w:val="ro-RO"/>
        </w:rPr>
        <w:t>Strategii de arhitectură</w:t>
      </w:r>
      <w:bookmarkEnd w:id="27"/>
    </w:p>
    <w:p w14:paraId="33EF4C54" w14:textId="205A2427" w:rsidR="00740395" w:rsidRPr="00A114E1" w:rsidRDefault="00FB5801" w:rsidP="00FB5801">
      <w:pPr>
        <w:pStyle w:val="InstructionalText"/>
        <w:rPr>
          <w:lang w:val="ro-RO"/>
        </w:rPr>
      </w:pPr>
      <w:r w:rsidRPr="00A114E1">
        <w:rPr>
          <w:lang w:val="ro-RO"/>
        </w:rPr>
        <w:t>Instrucțiuni: Descrieți orice decizii și/sau strategii de design care afectează organizarea generală a sistemului și structurile sale de nivel superior. Aceste strategii ar trebui să ofere o înțelegere a principalelor abstractizări și mecanisme utilizate în arhitectura sistemului. Descrieți raționamentul utilizat pentru fiecare decizie și/sau strategie (posibil referindu-vă la obiectivele și principiile de design anterior menționate) și modul în care au fost echilibrate sau compensat obiectivele sau prioritățile de designAtunci când descrieți o decizie de design, discutați orice alte alternative semnificative care au fost luate în considerare și motivele pentru respingerea lor (precum și motivele pentru acceptarea alternativei în cele din urmă alese).</w:t>
      </w:r>
    </w:p>
    <w:p w14:paraId="76963858" w14:textId="77777777" w:rsidR="00FB5801" w:rsidRPr="00A114E1" w:rsidRDefault="00FB5801" w:rsidP="00FB5801">
      <w:pPr>
        <w:pStyle w:val="InstructionalTextBullet"/>
        <w:numPr>
          <w:ilvl w:val="0"/>
          <w:numId w:val="0"/>
        </w:numPr>
        <w:ind w:left="720" w:hanging="360"/>
        <w:rPr>
          <w:szCs w:val="20"/>
          <w:lang w:val="ro-RO" w:eastAsia="ar-SA"/>
        </w:rPr>
      </w:pPr>
      <w:r w:rsidRPr="00A114E1">
        <w:rPr>
          <w:szCs w:val="20"/>
          <w:lang w:val="ro-RO" w:eastAsia="ar-SA"/>
        </w:rPr>
        <w:t>Exemple de decizii de design ar putea include (dar nu sunt limitate la) următoarele:</w:t>
      </w:r>
    </w:p>
    <w:p w14:paraId="7BFC7D61" w14:textId="77777777" w:rsidR="00FB5801" w:rsidRPr="00A114E1" w:rsidRDefault="00FB5801" w:rsidP="00FB5801">
      <w:pPr>
        <w:pStyle w:val="InstructionalTextBullet"/>
        <w:numPr>
          <w:ilvl w:val="0"/>
          <w:numId w:val="0"/>
        </w:numPr>
        <w:ind w:left="720"/>
        <w:rPr>
          <w:szCs w:val="20"/>
          <w:lang w:val="ro-RO" w:eastAsia="ar-SA"/>
        </w:rPr>
      </w:pPr>
    </w:p>
    <w:p w14:paraId="2062E45B" w14:textId="4809BD88" w:rsidR="00FB5801" w:rsidRPr="00A114E1" w:rsidRDefault="00FB5801" w:rsidP="00FB5801">
      <w:pPr>
        <w:pStyle w:val="InstructionalTextBullet"/>
        <w:rPr>
          <w:szCs w:val="20"/>
          <w:lang w:val="ro-RO" w:eastAsia="ar-SA"/>
        </w:rPr>
      </w:pPr>
      <w:r w:rsidRPr="00A114E1">
        <w:rPr>
          <w:szCs w:val="20"/>
          <w:lang w:val="ro-RO" w:eastAsia="ar-SA"/>
        </w:rPr>
        <w:t>Utilizarea unui anumit tip de produs (limbaj de programare, bază de date, bibliotecă, produs comercial disponibil pe piață etc.)</w:t>
      </w:r>
    </w:p>
    <w:p w14:paraId="0CDF431D" w14:textId="14F0F8E1" w:rsidR="00FB5801" w:rsidRPr="00A114E1" w:rsidRDefault="00FB5801" w:rsidP="00FB5801">
      <w:pPr>
        <w:pStyle w:val="InstructionalTextBullet"/>
        <w:rPr>
          <w:szCs w:val="20"/>
          <w:lang w:val="ro-RO" w:eastAsia="ar-SA"/>
        </w:rPr>
      </w:pPr>
      <w:r w:rsidRPr="00A114E1">
        <w:rPr>
          <w:szCs w:val="20"/>
          <w:lang w:val="ro-RO" w:eastAsia="ar-SA"/>
        </w:rPr>
        <w:lastRenderedPageBreak/>
        <w:t>Reutilizarea componentelor software existente pentru implementarea diferitelor părți/caracteristici ale sistemului</w:t>
      </w:r>
    </w:p>
    <w:p w14:paraId="6C1E7105" w14:textId="085E1512" w:rsidR="00FB5801" w:rsidRPr="00A114E1" w:rsidRDefault="00FB5801" w:rsidP="00FB5801">
      <w:pPr>
        <w:pStyle w:val="InstructionalTextBullet"/>
        <w:rPr>
          <w:szCs w:val="20"/>
          <w:lang w:val="ro-RO" w:eastAsia="ar-SA"/>
        </w:rPr>
      </w:pPr>
      <w:r w:rsidRPr="00A114E1">
        <w:rPr>
          <w:szCs w:val="20"/>
          <w:lang w:val="ro-RO" w:eastAsia="ar-SA"/>
        </w:rPr>
        <w:t>Planuri viitoare pentru extinderea sau îmbunătățirea software-ului</w:t>
      </w:r>
    </w:p>
    <w:p w14:paraId="66E2C393" w14:textId="50354779" w:rsidR="00FB5801" w:rsidRPr="00A114E1" w:rsidRDefault="00FB5801" w:rsidP="00FB5801">
      <w:pPr>
        <w:pStyle w:val="InstructionalTextBullet"/>
        <w:rPr>
          <w:szCs w:val="20"/>
          <w:lang w:val="ro-RO" w:eastAsia="ar-SA"/>
        </w:rPr>
      </w:pPr>
      <w:r w:rsidRPr="00A114E1">
        <w:rPr>
          <w:szCs w:val="20"/>
          <w:lang w:val="ro-RO" w:eastAsia="ar-SA"/>
        </w:rPr>
        <w:t>Paradigmele interfeței utilizatorului (sau modelele de intrare și ieșire ale sistemului)</w:t>
      </w:r>
    </w:p>
    <w:p w14:paraId="2475DADC" w14:textId="11064E6C" w:rsidR="00FB5801" w:rsidRPr="00A114E1" w:rsidRDefault="00FB5801" w:rsidP="00FB5801">
      <w:pPr>
        <w:pStyle w:val="InstructionalTextBullet"/>
        <w:rPr>
          <w:szCs w:val="20"/>
          <w:lang w:val="ro-RO" w:eastAsia="ar-SA"/>
        </w:rPr>
      </w:pPr>
      <w:r w:rsidRPr="00A114E1">
        <w:rPr>
          <w:szCs w:val="20"/>
          <w:lang w:val="ro-RO" w:eastAsia="ar-SA"/>
        </w:rPr>
        <w:t>Paradigmele interfeței hardware și/sau software</w:t>
      </w:r>
    </w:p>
    <w:p w14:paraId="5859F872" w14:textId="6566AE87" w:rsidR="00FB5801" w:rsidRPr="00A114E1" w:rsidRDefault="00FB5801" w:rsidP="00FB5801">
      <w:pPr>
        <w:pStyle w:val="InstructionalTextBullet"/>
        <w:rPr>
          <w:szCs w:val="20"/>
          <w:lang w:val="ro-RO" w:eastAsia="ar-SA"/>
        </w:rPr>
      </w:pPr>
      <w:r w:rsidRPr="00A114E1">
        <w:rPr>
          <w:szCs w:val="20"/>
          <w:lang w:val="ro-RO" w:eastAsia="ar-SA"/>
        </w:rPr>
        <w:t>Detectarea și recuperarea erorilor</w:t>
      </w:r>
    </w:p>
    <w:p w14:paraId="0E9D150B" w14:textId="3BDFA5B1" w:rsidR="00FB5801" w:rsidRPr="00A114E1" w:rsidRDefault="00FB5801" w:rsidP="00FB5801">
      <w:pPr>
        <w:pStyle w:val="InstructionalTextBullet"/>
        <w:rPr>
          <w:szCs w:val="20"/>
          <w:lang w:val="ro-RO" w:eastAsia="ar-SA"/>
        </w:rPr>
      </w:pPr>
      <w:r w:rsidRPr="00A114E1">
        <w:rPr>
          <w:szCs w:val="20"/>
          <w:lang w:val="ro-RO" w:eastAsia="ar-SA"/>
        </w:rPr>
        <w:t>Politicile de gestionare a memoriei</w:t>
      </w:r>
    </w:p>
    <w:p w14:paraId="3B3D027D" w14:textId="5C203B42" w:rsidR="00FB5801" w:rsidRPr="00A114E1" w:rsidRDefault="00FB5801" w:rsidP="00FB5801">
      <w:pPr>
        <w:pStyle w:val="InstructionalTextBullet"/>
        <w:rPr>
          <w:szCs w:val="20"/>
          <w:lang w:val="ro-RO" w:eastAsia="ar-SA"/>
        </w:rPr>
      </w:pPr>
      <w:r w:rsidRPr="00A114E1">
        <w:rPr>
          <w:szCs w:val="20"/>
          <w:lang w:val="ro-RO" w:eastAsia="ar-SA"/>
        </w:rPr>
        <w:t>Bazele de date externe și/sau gestionarea și persistența datelor</w:t>
      </w:r>
    </w:p>
    <w:p w14:paraId="2E9557CB" w14:textId="4F11D6CE" w:rsidR="00FB5801" w:rsidRPr="00A114E1" w:rsidRDefault="00FB5801" w:rsidP="00FB5801">
      <w:pPr>
        <w:pStyle w:val="InstructionalTextBullet"/>
        <w:rPr>
          <w:szCs w:val="20"/>
          <w:lang w:val="ro-RO" w:eastAsia="ar-SA"/>
        </w:rPr>
      </w:pPr>
      <w:r w:rsidRPr="00A114E1">
        <w:rPr>
          <w:szCs w:val="20"/>
          <w:lang w:val="ro-RO" w:eastAsia="ar-SA"/>
        </w:rPr>
        <w:t>Date distribuite sau control asupra unei rețele</w:t>
      </w:r>
    </w:p>
    <w:p w14:paraId="3255CD2E" w14:textId="6CC63EF7" w:rsidR="00FB5801" w:rsidRPr="00A114E1" w:rsidRDefault="00FB5801" w:rsidP="00FB5801">
      <w:pPr>
        <w:pStyle w:val="InstructionalTextBullet"/>
        <w:rPr>
          <w:szCs w:val="20"/>
          <w:lang w:val="ro-RO" w:eastAsia="ar-SA"/>
        </w:rPr>
      </w:pPr>
      <w:r w:rsidRPr="00A114E1">
        <w:rPr>
          <w:szCs w:val="20"/>
          <w:lang w:val="ro-RO" w:eastAsia="ar-SA"/>
        </w:rPr>
        <w:t>Abordări generalizate pentru control</w:t>
      </w:r>
    </w:p>
    <w:p w14:paraId="20AD2DA9" w14:textId="2EFB3501" w:rsidR="00FB5801" w:rsidRPr="00A114E1" w:rsidRDefault="00FB5801" w:rsidP="00FB5801">
      <w:pPr>
        <w:pStyle w:val="InstructionalTextBullet"/>
        <w:rPr>
          <w:szCs w:val="20"/>
          <w:lang w:val="ro-RO" w:eastAsia="ar-SA"/>
        </w:rPr>
      </w:pPr>
      <w:r w:rsidRPr="00A114E1">
        <w:rPr>
          <w:szCs w:val="20"/>
          <w:lang w:val="ro-RO" w:eastAsia="ar-SA"/>
        </w:rPr>
        <w:t>Concurgență și sincronizare</w:t>
      </w:r>
    </w:p>
    <w:p w14:paraId="2EBD7EF8" w14:textId="21758407" w:rsidR="00FB5801" w:rsidRPr="00A114E1" w:rsidRDefault="00FB5801" w:rsidP="00FB5801">
      <w:pPr>
        <w:pStyle w:val="InstructionalTextBullet"/>
        <w:rPr>
          <w:szCs w:val="20"/>
          <w:lang w:val="ro-RO" w:eastAsia="ar-SA"/>
        </w:rPr>
      </w:pPr>
      <w:r w:rsidRPr="00A114E1">
        <w:rPr>
          <w:szCs w:val="20"/>
          <w:lang w:val="ro-RO" w:eastAsia="ar-SA"/>
        </w:rPr>
        <w:t>Mecanisme de comunicare</w:t>
      </w:r>
    </w:p>
    <w:p w14:paraId="33EF4C62" w14:textId="3D17480D" w:rsidR="00740395" w:rsidRPr="00A114E1" w:rsidRDefault="00FB5801" w:rsidP="00FB5801">
      <w:pPr>
        <w:pStyle w:val="InstructionalTextBullet"/>
        <w:rPr>
          <w:lang w:val="ro-RO"/>
        </w:rPr>
      </w:pPr>
      <w:r w:rsidRPr="00A114E1">
        <w:rPr>
          <w:szCs w:val="20"/>
          <w:lang w:val="ro-RO" w:eastAsia="ar-SA"/>
        </w:rPr>
        <w:t>Managementul altor resurse</w:t>
      </w:r>
    </w:p>
    <w:p w14:paraId="33EF4C63" w14:textId="01477E40" w:rsidR="00740395" w:rsidRPr="00A114E1" w:rsidRDefault="00FB5801" w:rsidP="00315C8A">
      <w:pPr>
        <w:pStyle w:val="Heading2"/>
        <w:rPr>
          <w:lang w:val="ro-RO"/>
        </w:rPr>
      </w:pPr>
      <w:bookmarkStart w:id="28" w:name="_Toc160527848"/>
      <w:r w:rsidRPr="00A114E1">
        <w:rPr>
          <w:lang w:val="ro-RO"/>
        </w:rPr>
        <w:lastRenderedPageBreak/>
        <w:t>Arhitectura Sistemului și Proiectarea Arhitecturii</w:t>
      </w:r>
      <w:bookmarkEnd w:id="28"/>
    </w:p>
    <w:p w14:paraId="7EF26AE0" w14:textId="77777777" w:rsidR="00C40667" w:rsidRPr="00C40667" w:rsidRDefault="00C40667" w:rsidP="00C40667">
      <w:pPr>
        <w:spacing w:before="100" w:beforeAutospacing="1" w:after="100" w:afterAutospacing="1"/>
        <w:jc w:val="both"/>
        <w:rPr>
          <w:rFonts w:ascii="Times New Roman" w:hAnsi="Times New Roman"/>
          <w:sz w:val="24"/>
          <w:szCs w:val="24"/>
        </w:rPr>
      </w:pPr>
      <w:r w:rsidRPr="00C40667">
        <w:rPr>
          <w:rFonts w:ascii="Times New Roman" w:hAnsi="Times New Roman"/>
          <w:sz w:val="24"/>
          <w:szCs w:val="24"/>
        </w:rPr>
        <w:t>Platforma dezvoltată are ca scop facilitarea procesului decizional de alegere și achiziție a unui vehicul, punând la dispoziția utilizatorilor o interfață modernă, intuitivă și sigură, care integrează funcționalități de vizualizare a anunțurilor, filtrare și comparare a vehiculelor, precum și publicare de anunțuri.</w:t>
      </w:r>
    </w:p>
    <w:p w14:paraId="34FB0FD5" w14:textId="77777777" w:rsidR="00C40667" w:rsidRPr="00C40667" w:rsidRDefault="00C40667" w:rsidP="00C40667">
      <w:pPr>
        <w:spacing w:before="100" w:beforeAutospacing="1" w:after="100" w:afterAutospacing="1"/>
        <w:jc w:val="both"/>
        <w:rPr>
          <w:rFonts w:ascii="Times New Roman" w:hAnsi="Times New Roman"/>
          <w:sz w:val="24"/>
          <w:szCs w:val="24"/>
        </w:rPr>
      </w:pPr>
      <w:r w:rsidRPr="00C40667">
        <w:rPr>
          <w:rFonts w:ascii="Times New Roman" w:hAnsi="Times New Roman"/>
          <w:sz w:val="24"/>
          <w:szCs w:val="24"/>
        </w:rPr>
        <w:t>Arhitectura sistemului este una de tip client-server, cu componente frontend și backend bine delimitate și o bază de date non-relațională MongoDB. Datele sunt gestionate printr-un API REST implementat în Node.js cu ajutorul frameworkului Express.js. Baza de date MongoDB este găzduită într-un mediu cloud (de exemplu MongoDB Atlas), iar aplicația web este stocată local în timpul dezvoltării și poate fi ulterior publicată pe un serviciu de hosting (ex: Vercel, Netlify, sau un VPS).</w:t>
      </w:r>
    </w:p>
    <w:p w14:paraId="1E9B2CFB" w14:textId="77777777" w:rsidR="00C40667" w:rsidRPr="00C40667" w:rsidRDefault="00C40667" w:rsidP="00C40667">
      <w:pPr>
        <w:spacing w:before="100" w:beforeAutospacing="1" w:after="100" w:afterAutospacing="1"/>
        <w:jc w:val="both"/>
        <w:rPr>
          <w:rFonts w:ascii="Times New Roman" w:hAnsi="Times New Roman"/>
          <w:sz w:val="24"/>
          <w:szCs w:val="24"/>
        </w:rPr>
      </w:pPr>
      <w:r w:rsidRPr="00C40667">
        <w:rPr>
          <w:rFonts w:ascii="Times New Roman" w:hAnsi="Times New Roman"/>
          <w:sz w:val="24"/>
          <w:szCs w:val="24"/>
        </w:rPr>
        <w:t>Frontend-ul este construit cu HTML pentru structură, CSS pentru stilizare și JavaScript pentru logica interactivă, în timp ce backend-ul gestionează cererile HTTP, autentificarea utilizatorilor și accesul securizat la baza de date. Comunicarea între frontend și backend se realizează prin HTTP, folosind formatul JSON pentru schimbul de date.</w:t>
      </w:r>
    </w:p>
    <w:p w14:paraId="4219616A" w14:textId="77777777" w:rsidR="00C40667" w:rsidRPr="00C40667" w:rsidRDefault="00C40667" w:rsidP="00C40667">
      <w:pPr>
        <w:spacing w:before="100" w:beforeAutospacing="1" w:after="100" w:afterAutospacing="1"/>
        <w:jc w:val="both"/>
        <w:rPr>
          <w:rFonts w:ascii="Times New Roman" w:hAnsi="Times New Roman"/>
          <w:sz w:val="24"/>
          <w:szCs w:val="24"/>
        </w:rPr>
      </w:pPr>
      <w:r w:rsidRPr="00C40667">
        <w:rPr>
          <w:rFonts w:ascii="Times New Roman" w:hAnsi="Times New Roman"/>
          <w:sz w:val="24"/>
          <w:szCs w:val="24"/>
        </w:rPr>
        <w:t>Pentru protecția datelor utilizatorilor și integritatea sistemului, sunt implementate mecanisme de validare, criptare a parolelor și autentificare prin sesiuni sau token JWT. Arhitectura este gândită modular, astfel încât să permită scalabilitate și întreținere ușoară.</w:t>
      </w:r>
    </w:p>
    <w:p w14:paraId="33EF4C67" w14:textId="1B5DF7A6" w:rsidR="00740395" w:rsidRPr="00A114E1" w:rsidRDefault="009D4689" w:rsidP="009D4689">
      <w:pPr>
        <w:pStyle w:val="InstructionalText"/>
        <w:rPr>
          <w:lang w:val="ro-RO"/>
        </w:rPr>
      </w:pPr>
      <w:r w:rsidRPr="009D4689">
        <w:rPr>
          <w:lang w:val="ro-RO"/>
        </w:rPr>
        <w:t>sistemului</w:t>
      </w:r>
      <w:r w:rsidR="00740395" w:rsidRPr="00A114E1">
        <w:rPr>
          <w:lang w:val="ro-RO"/>
        </w:rPr>
        <w:t>.</w:t>
      </w:r>
    </w:p>
    <w:p w14:paraId="1134FDCB" w14:textId="0DD96684" w:rsidR="00776FE9" w:rsidRPr="00A114E1" w:rsidRDefault="009D4689" w:rsidP="00776FE9">
      <w:pPr>
        <w:pStyle w:val="BodyText"/>
        <w:rPr>
          <w:lang w:val="ro-RO" w:eastAsia="ar-SA"/>
        </w:rPr>
      </w:pPr>
      <w:r w:rsidRPr="009D4689">
        <w:rPr>
          <w:lang w:val="ro-RO"/>
        </w:rPr>
        <w:t>Această secțiune conturează designul arhitecturii sistemului și hardware-ului.</w:t>
      </w:r>
    </w:p>
    <w:p w14:paraId="33EF4C68" w14:textId="5B17F82E" w:rsidR="0094545E" w:rsidRPr="00A114E1" w:rsidRDefault="009D4689" w:rsidP="00315C8A">
      <w:pPr>
        <w:pStyle w:val="Heading3"/>
        <w:rPr>
          <w:lang w:val="ro-RO"/>
        </w:rPr>
      </w:pPr>
      <w:bookmarkStart w:id="29" w:name="_Toc160527849"/>
      <w:r>
        <w:rPr>
          <w:lang w:val="ro-RO"/>
        </w:rPr>
        <w:t>Vedere logică</w:t>
      </w:r>
      <w:bookmarkEnd w:id="29"/>
    </w:p>
    <w:p w14:paraId="7B7FE0A0" w14:textId="77777777" w:rsidR="00C40667" w:rsidRPr="00C40667" w:rsidRDefault="00C40667" w:rsidP="00C40667">
      <w:pPr>
        <w:pStyle w:val="BodyText"/>
        <w:spacing w:before="0" w:after="0"/>
        <w:jc w:val="both"/>
        <w:rPr>
          <w:lang w:val="ro-RO" w:eastAsia="ar-SA"/>
        </w:rPr>
      </w:pPr>
      <w:r w:rsidRPr="00C40667">
        <w:rPr>
          <w:lang w:val="ro-RO" w:eastAsia="ar-SA"/>
        </w:rPr>
        <w:t>Componentele aplicației sunt organizate logic după cum urmează:</w:t>
      </w:r>
    </w:p>
    <w:p w14:paraId="73D946B1" w14:textId="77777777" w:rsidR="00C40667" w:rsidRPr="00C40667" w:rsidRDefault="00C40667" w:rsidP="00C40667">
      <w:pPr>
        <w:pStyle w:val="BodyText"/>
        <w:spacing w:before="0" w:after="0"/>
        <w:jc w:val="both"/>
        <w:rPr>
          <w:lang w:val="ro-RO" w:eastAsia="ar-SA"/>
        </w:rPr>
      </w:pPr>
    </w:p>
    <w:p w14:paraId="7179FC25" w14:textId="77777777" w:rsidR="00C40667" w:rsidRDefault="00C40667" w:rsidP="00C40667">
      <w:pPr>
        <w:pStyle w:val="BodyText"/>
        <w:spacing w:before="0" w:after="0"/>
        <w:jc w:val="both"/>
        <w:rPr>
          <w:b/>
          <w:bCs/>
          <w:lang w:val="ro-RO" w:eastAsia="ar-SA"/>
        </w:rPr>
      </w:pPr>
      <w:r w:rsidRPr="00C40667">
        <w:rPr>
          <w:b/>
          <w:bCs/>
          <w:lang w:val="ro-RO" w:eastAsia="ar-SA"/>
        </w:rPr>
        <w:t>Frontend (Client):</w:t>
      </w:r>
    </w:p>
    <w:p w14:paraId="2A8A9330" w14:textId="77777777" w:rsidR="00C40667" w:rsidRPr="00C40667" w:rsidRDefault="00C40667" w:rsidP="00C40667">
      <w:pPr>
        <w:pStyle w:val="BodyText"/>
        <w:spacing w:before="0" w:after="0"/>
        <w:jc w:val="both"/>
        <w:rPr>
          <w:b/>
          <w:bCs/>
          <w:lang w:val="ro-RO" w:eastAsia="ar-SA"/>
        </w:rPr>
      </w:pPr>
    </w:p>
    <w:p w14:paraId="0701B314" w14:textId="6D329037" w:rsidR="00C40667" w:rsidRPr="00C40667" w:rsidRDefault="00C40667" w:rsidP="00C40667">
      <w:pPr>
        <w:pStyle w:val="BodyText"/>
        <w:spacing w:before="0" w:after="0"/>
        <w:jc w:val="both"/>
        <w:rPr>
          <w:lang w:val="ro-RO" w:eastAsia="ar-SA"/>
        </w:rPr>
      </w:pPr>
      <w:r w:rsidRPr="00C40667">
        <w:rPr>
          <w:lang w:val="ro-RO" w:eastAsia="ar-SA"/>
        </w:rPr>
        <w:t>Realizat în HTML, CSS și JavaScript.Conține pagini pentru autentificare, înregistrare, listarea anunțurilor, filtrare, profil utilizator, adăugare/modificare anunțuri.Comunică cu backend-ul prin apeluri HTTP (AJAX/fetch API).</w:t>
      </w:r>
    </w:p>
    <w:p w14:paraId="673FCB92" w14:textId="77777777" w:rsidR="00C40667" w:rsidRPr="00C40667" w:rsidRDefault="00C40667" w:rsidP="00C40667">
      <w:pPr>
        <w:pStyle w:val="BodyText"/>
        <w:spacing w:before="0" w:after="0"/>
        <w:jc w:val="both"/>
        <w:rPr>
          <w:lang w:val="ro-RO" w:eastAsia="ar-SA"/>
        </w:rPr>
      </w:pPr>
    </w:p>
    <w:p w14:paraId="1571A0EB" w14:textId="77777777" w:rsidR="00C40667" w:rsidRPr="00C40667" w:rsidRDefault="00C40667" w:rsidP="00C40667">
      <w:pPr>
        <w:pStyle w:val="BodyText"/>
        <w:spacing w:before="0" w:after="0"/>
        <w:jc w:val="both"/>
        <w:rPr>
          <w:b/>
          <w:bCs/>
          <w:lang w:val="ro-RO" w:eastAsia="ar-SA"/>
        </w:rPr>
      </w:pPr>
      <w:r w:rsidRPr="00C40667">
        <w:rPr>
          <w:b/>
          <w:bCs/>
          <w:lang w:val="ro-RO" w:eastAsia="ar-SA"/>
        </w:rPr>
        <w:t>Backend (Server):</w:t>
      </w:r>
    </w:p>
    <w:p w14:paraId="43371B08" w14:textId="77777777" w:rsidR="00C40667" w:rsidRPr="00C40667" w:rsidRDefault="00C40667" w:rsidP="00C40667">
      <w:pPr>
        <w:pStyle w:val="BodyText"/>
        <w:spacing w:before="0" w:after="0"/>
        <w:jc w:val="both"/>
        <w:rPr>
          <w:lang w:val="ro-RO" w:eastAsia="ar-SA"/>
        </w:rPr>
      </w:pPr>
    </w:p>
    <w:p w14:paraId="120ECFB2" w14:textId="279F4224" w:rsidR="00C40667" w:rsidRPr="00C40667" w:rsidRDefault="00C40667" w:rsidP="00C40667">
      <w:pPr>
        <w:pStyle w:val="BodyText"/>
        <w:spacing w:before="0" w:after="0"/>
        <w:jc w:val="both"/>
        <w:rPr>
          <w:lang w:val="ro-RO" w:eastAsia="ar-SA"/>
        </w:rPr>
      </w:pPr>
      <w:r w:rsidRPr="00C40667">
        <w:rPr>
          <w:lang w:val="ro-RO" w:eastAsia="ar-SA"/>
        </w:rPr>
        <w:t>Implementat în Node.js cu Express.js.Gestionează rutarea cererilor, logica de business, autentificarea utilizatorilor și comunicarea cu baza de date.Expune un set de endpointuri RESTful (ex: GET /anunturi, POST /login, POST /anunt, PUT /anunt/:id etc.)</w:t>
      </w:r>
    </w:p>
    <w:p w14:paraId="5D4288CC" w14:textId="77777777" w:rsidR="00C40667" w:rsidRPr="00C40667" w:rsidRDefault="00C40667" w:rsidP="00C40667">
      <w:pPr>
        <w:pStyle w:val="BodyText"/>
        <w:spacing w:before="0" w:after="0"/>
        <w:jc w:val="both"/>
        <w:rPr>
          <w:lang w:val="ro-RO" w:eastAsia="ar-SA"/>
        </w:rPr>
      </w:pPr>
    </w:p>
    <w:p w14:paraId="5C86EF98" w14:textId="77777777" w:rsidR="00C40667" w:rsidRPr="00C40667" w:rsidRDefault="00C40667" w:rsidP="00C40667">
      <w:pPr>
        <w:pStyle w:val="BodyText"/>
        <w:spacing w:before="0" w:after="0"/>
        <w:jc w:val="both"/>
        <w:rPr>
          <w:b/>
          <w:bCs/>
          <w:lang w:val="ro-RO" w:eastAsia="ar-SA"/>
        </w:rPr>
      </w:pPr>
      <w:r w:rsidRPr="00C40667">
        <w:rPr>
          <w:b/>
          <w:bCs/>
          <w:lang w:val="ro-RO" w:eastAsia="ar-SA"/>
        </w:rPr>
        <w:t>Baza de date (MongoDB):</w:t>
      </w:r>
    </w:p>
    <w:p w14:paraId="227FCDF7" w14:textId="1426B5DE" w:rsidR="00C40667" w:rsidRDefault="00C40667" w:rsidP="00C40667">
      <w:pPr>
        <w:pStyle w:val="BodyText"/>
        <w:spacing w:before="0" w:after="0"/>
        <w:jc w:val="both"/>
        <w:rPr>
          <w:lang w:val="ro-RO" w:eastAsia="ar-SA"/>
        </w:rPr>
      </w:pPr>
      <w:r w:rsidRPr="00C40667">
        <w:rPr>
          <w:lang w:val="ro-RO" w:eastAsia="ar-SA"/>
        </w:rPr>
        <w:t>Conține colecții pentru utilizatori (users), anunțuri (listings) și vehicule (vehicles).Fiecare entitate este stocată sub formă de document JSON.Sunt definite relații logice între utilizatori și anunțurile postate de aceștia.</w:t>
      </w:r>
    </w:p>
    <w:p w14:paraId="57162A0F" w14:textId="77777777" w:rsidR="00C40667" w:rsidRPr="00C40667" w:rsidRDefault="00C40667" w:rsidP="00C40667">
      <w:pPr>
        <w:pStyle w:val="BodyText"/>
        <w:spacing w:before="0" w:after="0"/>
        <w:jc w:val="both"/>
        <w:rPr>
          <w:lang w:val="ro-RO" w:eastAsia="ar-SA"/>
        </w:rPr>
      </w:pPr>
    </w:p>
    <w:p w14:paraId="4651B5A0" w14:textId="4F67DEA6" w:rsidR="00C40667" w:rsidRPr="00C40667" w:rsidRDefault="00C40667" w:rsidP="00C40667">
      <w:pPr>
        <w:pStyle w:val="BodyText"/>
        <w:spacing w:before="0" w:after="0"/>
        <w:jc w:val="both"/>
        <w:rPr>
          <w:b/>
          <w:bCs/>
          <w:lang w:val="ro-RO" w:eastAsia="ar-SA"/>
        </w:rPr>
      </w:pPr>
      <w:r w:rsidRPr="00C40667">
        <w:rPr>
          <w:b/>
          <w:bCs/>
          <w:lang w:val="ro-RO" w:eastAsia="ar-SA"/>
        </w:rPr>
        <w:t>Stocare și Backup:</w:t>
      </w:r>
    </w:p>
    <w:p w14:paraId="45C8517C" w14:textId="47B197A9" w:rsidR="00C40667" w:rsidRPr="00C40667" w:rsidRDefault="00C40667" w:rsidP="00C40667">
      <w:pPr>
        <w:pStyle w:val="BodyText"/>
        <w:spacing w:before="0" w:after="0"/>
        <w:jc w:val="both"/>
        <w:rPr>
          <w:lang w:val="ro-RO" w:eastAsia="ar-SA"/>
        </w:rPr>
      </w:pPr>
      <w:r w:rsidRPr="00C40667">
        <w:rPr>
          <w:lang w:val="ro-RO" w:eastAsia="ar-SA"/>
        </w:rPr>
        <w:lastRenderedPageBreak/>
        <w:t>Datele aplicației sunt sincronizate periodic într-un serviciu de cloud pentru backup automat și protecție în caz de corupere sau atac.</w:t>
      </w:r>
    </w:p>
    <w:p w14:paraId="33EF4C72" w14:textId="77571D50" w:rsidR="0094545E" w:rsidRPr="008B17D4" w:rsidRDefault="009D4689" w:rsidP="008D0B6D">
      <w:pPr>
        <w:pStyle w:val="Heading3"/>
        <w:rPr>
          <w:lang w:val="ro-RO"/>
        </w:rPr>
      </w:pPr>
      <w:bookmarkStart w:id="30" w:name="_Toc160527851"/>
      <w:r>
        <w:rPr>
          <w:lang w:val="ro-RO"/>
        </w:rPr>
        <w:t>Arhitectură software</w:t>
      </w:r>
      <w:bookmarkEnd w:id="30"/>
    </w:p>
    <w:p w14:paraId="7345AB71" w14:textId="294C7FE4" w:rsidR="008B17D4" w:rsidRDefault="008B17D4" w:rsidP="008B17D4">
      <w:pPr>
        <w:pStyle w:val="BodyText"/>
        <w:jc w:val="both"/>
        <w:rPr>
          <w:lang w:eastAsia="ar-SA"/>
        </w:rPr>
      </w:pPr>
      <w:r>
        <w:rPr>
          <w:lang w:eastAsia="ar-SA"/>
        </w:rPr>
        <w:t>Arhitectura software a platformei este alcătuită din două părți principale: partea de frontend (ce vede și cu care interacționează utilizatorul) și partea de backend (logica internă, care gestionează datele și comunicarea cu baza de date).</w:t>
      </w:r>
    </w:p>
    <w:p w14:paraId="52CEFB4C" w14:textId="77777777" w:rsidR="008B17D4" w:rsidRDefault="008B17D4" w:rsidP="008B17D4">
      <w:pPr>
        <w:pStyle w:val="BodyText"/>
        <w:jc w:val="both"/>
        <w:rPr>
          <w:lang w:eastAsia="ar-SA"/>
        </w:rPr>
      </w:pPr>
      <w:r>
        <w:rPr>
          <w:lang w:eastAsia="ar-SA"/>
        </w:rPr>
        <w:t>Frontend-ul (interfața cu utilizatorul)</w:t>
      </w:r>
    </w:p>
    <w:p w14:paraId="3EEE81AA" w14:textId="77777777" w:rsidR="008B17D4" w:rsidRDefault="008B17D4" w:rsidP="008B17D4">
      <w:pPr>
        <w:pStyle w:val="BodyText"/>
        <w:jc w:val="both"/>
        <w:rPr>
          <w:lang w:eastAsia="ar-SA"/>
        </w:rPr>
      </w:pPr>
    </w:p>
    <w:p w14:paraId="23DAD451" w14:textId="4B3BC333" w:rsidR="008B17D4" w:rsidRDefault="008B17D4" w:rsidP="008B17D4">
      <w:pPr>
        <w:pStyle w:val="BodyText"/>
        <w:jc w:val="both"/>
        <w:rPr>
          <w:lang w:eastAsia="ar-SA"/>
        </w:rPr>
      </w:pPr>
      <w:r>
        <w:rPr>
          <w:lang w:eastAsia="ar-SA"/>
        </w:rPr>
        <w:t>Partea de frontend este realizată folosind:</w:t>
      </w:r>
    </w:p>
    <w:p w14:paraId="62C89E6D" w14:textId="77777777" w:rsidR="008B17D4" w:rsidRDefault="008B17D4" w:rsidP="008B17D4">
      <w:pPr>
        <w:pStyle w:val="BodyText"/>
        <w:jc w:val="both"/>
        <w:rPr>
          <w:lang w:eastAsia="ar-SA"/>
        </w:rPr>
      </w:pPr>
    </w:p>
    <w:p w14:paraId="14BA99BC" w14:textId="6DE3E5B7" w:rsidR="008B17D4" w:rsidRDefault="008B17D4" w:rsidP="008B17D4">
      <w:pPr>
        <w:pStyle w:val="BodyText"/>
        <w:jc w:val="both"/>
        <w:rPr>
          <w:lang w:eastAsia="ar-SA"/>
        </w:rPr>
      </w:pPr>
      <w:r>
        <w:rPr>
          <w:lang w:eastAsia="ar-SA"/>
        </w:rPr>
        <w:t>HTML – limbajul care definește structura paginilor web. Este ca scheletul site-ului.CSS – limbajul care se ocupă de aspectul vizual: culori, poziționări, fonturi. Practic, face site-ul să arate bine.JavaScript – limbajul care face paginile interactive, de exemplu atunci când un utilizator apasă un buton și se întâmplă ceva pe pagină fără să se încarce din nou.Această parte este tot ce vede utilizatorul: paginile de logare, formularul pentru adăugarea unui anunț, lista cu vehicule etc. Pagina web trimite cereri către backend atunci când utilizatorul vrea să salveze sau să acceseze date.</w:t>
      </w:r>
    </w:p>
    <w:p w14:paraId="55A878E5" w14:textId="77777777" w:rsidR="008B17D4" w:rsidRDefault="008B17D4" w:rsidP="008B17D4">
      <w:pPr>
        <w:pStyle w:val="BodyText"/>
        <w:jc w:val="both"/>
        <w:rPr>
          <w:lang w:eastAsia="ar-SA"/>
        </w:rPr>
      </w:pPr>
    </w:p>
    <w:p w14:paraId="3B32BA7D" w14:textId="77777777" w:rsidR="008B17D4" w:rsidRDefault="008B17D4" w:rsidP="008B17D4">
      <w:pPr>
        <w:pStyle w:val="BodyText"/>
        <w:jc w:val="both"/>
        <w:rPr>
          <w:lang w:eastAsia="ar-SA"/>
        </w:rPr>
      </w:pPr>
      <w:r>
        <w:rPr>
          <w:lang w:eastAsia="ar-SA"/>
        </w:rPr>
        <w:t>Backend-ul (logica din spatele platformei)</w:t>
      </w:r>
    </w:p>
    <w:p w14:paraId="24292A53" w14:textId="77777777" w:rsidR="008B17D4" w:rsidRDefault="008B17D4" w:rsidP="008B17D4">
      <w:pPr>
        <w:pStyle w:val="BodyText"/>
        <w:jc w:val="both"/>
        <w:rPr>
          <w:lang w:eastAsia="ar-SA"/>
        </w:rPr>
      </w:pPr>
      <w:r>
        <w:rPr>
          <w:lang w:eastAsia="ar-SA"/>
        </w:rPr>
        <w:t>Partea de backend este realizată cu:</w:t>
      </w:r>
    </w:p>
    <w:p w14:paraId="4C7A9814" w14:textId="72241085" w:rsidR="008B17D4" w:rsidRDefault="008B17D4" w:rsidP="008B17D4">
      <w:pPr>
        <w:pStyle w:val="BodyText"/>
        <w:jc w:val="both"/>
        <w:rPr>
          <w:lang w:eastAsia="ar-SA"/>
        </w:rPr>
      </w:pPr>
      <w:r>
        <w:rPr>
          <w:lang w:eastAsia="ar-SA"/>
        </w:rPr>
        <w:t>Node.js – un mediu care ne permite să scriem JavaScript pe server, nu doar în browser.Express.js – un modul din Node.js care ne ajută să construim rapid rute și funcționalități pentru serverul nostru.</w:t>
      </w:r>
    </w:p>
    <w:p w14:paraId="1629026C" w14:textId="77777777" w:rsidR="008B17D4" w:rsidRDefault="008B17D4" w:rsidP="008B17D4">
      <w:pPr>
        <w:pStyle w:val="BodyText"/>
        <w:jc w:val="both"/>
        <w:rPr>
          <w:lang w:eastAsia="ar-SA"/>
        </w:rPr>
      </w:pPr>
    </w:p>
    <w:p w14:paraId="3E4EA3D4" w14:textId="77777777" w:rsidR="008B17D4" w:rsidRDefault="008B17D4" w:rsidP="008B17D4">
      <w:pPr>
        <w:pStyle w:val="BodyText"/>
        <w:jc w:val="both"/>
        <w:rPr>
          <w:lang w:eastAsia="ar-SA"/>
        </w:rPr>
      </w:pPr>
      <w:r>
        <w:rPr>
          <w:lang w:eastAsia="ar-SA"/>
        </w:rPr>
        <w:t>Aici sunt definite funcțiile care:</w:t>
      </w:r>
    </w:p>
    <w:p w14:paraId="63783E6A" w14:textId="3D7C64EE" w:rsidR="008B17D4" w:rsidRDefault="008B17D4" w:rsidP="008B17D4">
      <w:pPr>
        <w:pStyle w:val="BodyText"/>
        <w:jc w:val="both"/>
        <w:rPr>
          <w:lang w:eastAsia="ar-SA"/>
        </w:rPr>
      </w:pPr>
      <w:r>
        <w:rPr>
          <w:lang w:eastAsia="ar-SA"/>
        </w:rPr>
        <w:t>-</w:t>
      </w:r>
      <w:r>
        <w:rPr>
          <w:lang w:eastAsia="ar-SA"/>
        </w:rPr>
        <w:t>primesc cereri de la utilizator (de exemplu, „vreau să văd toate anunțurile cu mașini BMW”),</w:t>
      </w:r>
    </w:p>
    <w:p w14:paraId="5EDF859B" w14:textId="14DEA5DD" w:rsidR="008B17D4" w:rsidRDefault="008B17D4" w:rsidP="008B17D4">
      <w:pPr>
        <w:pStyle w:val="BodyText"/>
        <w:jc w:val="both"/>
        <w:rPr>
          <w:lang w:eastAsia="ar-SA"/>
        </w:rPr>
      </w:pPr>
      <w:r>
        <w:rPr>
          <w:lang w:eastAsia="ar-SA"/>
        </w:rPr>
        <w:t>-</w:t>
      </w:r>
      <w:r>
        <w:rPr>
          <w:lang w:eastAsia="ar-SA"/>
        </w:rPr>
        <w:t>verifică dacă utilizatorul este autentificat,</w:t>
      </w:r>
    </w:p>
    <w:p w14:paraId="14905E09" w14:textId="4674374F" w:rsidR="008B17D4" w:rsidRDefault="008B17D4" w:rsidP="008B17D4">
      <w:pPr>
        <w:pStyle w:val="BodyText"/>
        <w:jc w:val="both"/>
        <w:rPr>
          <w:lang w:eastAsia="ar-SA"/>
        </w:rPr>
      </w:pPr>
      <w:r>
        <w:rPr>
          <w:lang w:eastAsia="ar-SA"/>
        </w:rPr>
        <w:t>-</w:t>
      </w:r>
      <w:r>
        <w:rPr>
          <w:lang w:eastAsia="ar-SA"/>
        </w:rPr>
        <w:t>comunică cu baza de date,</w:t>
      </w:r>
    </w:p>
    <w:p w14:paraId="017429AF" w14:textId="4BF7221B" w:rsidR="008B17D4" w:rsidRDefault="008B17D4" w:rsidP="008B17D4">
      <w:pPr>
        <w:pStyle w:val="BodyText"/>
        <w:jc w:val="both"/>
        <w:rPr>
          <w:lang w:eastAsia="ar-SA"/>
        </w:rPr>
      </w:pPr>
      <w:r>
        <w:rPr>
          <w:lang w:eastAsia="ar-SA"/>
        </w:rPr>
        <w:t>-</w:t>
      </w:r>
      <w:r>
        <w:rPr>
          <w:lang w:eastAsia="ar-SA"/>
        </w:rPr>
        <w:t>trimit răspunsuri înapoi către utilizator.</w:t>
      </w:r>
    </w:p>
    <w:p w14:paraId="606FCAB5" w14:textId="77777777" w:rsidR="008B17D4" w:rsidRDefault="008B17D4" w:rsidP="008B17D4">
      <w:pPr>
        <w:pStyle w:val="BodyText"/>
        <w:jc w:val="both"/>
        <w:rPr>
          <w:lang w:eastAsia="ar-SA"/>
        </w:rPr>
      </w:pPr>
    </w:p>
    <w:p w14:paraId="3BC05B12" w14:textId="77777777" w:rsidR="008B17D4" w:rsidRDefault="008B17D4" w:rsidP="008B17D4">
      <w:pPr>
        <w:pStyle w:val="BodyText"/>
        <w:jc w:val="both"/>
        <w:rPr>
          <w:lang w:eastAsia="ar-SA"/>
        </w:rPr>
      </w:pPr>
      <w:r>
        <w:rPr>
          <w:lang w:eastAsia="ar-SA"/>
        </w:rPr>
        <w:t>Baza de date</w:t>
      </w:r>
    </w:p>
    <w:p w14:paraId="5D729442" w14:textId="77777777" w:rsidR="008B17D4" w:rsidRDefault="008B17D4" w:rsidP="008B17D4">
      <w:pPr>
        <w:pStyle w:val="BodyText"/>
        <w:jc w:val="both"/>
        <w:rPr>
          <w:lang w:eastAsia="ar-SA"/>
        </w:rPr>
      </w:pPr>
      <w:r>
        <w:rPr>
          <w:lang w:eastAsia="ar-SA"/>
        </w:rPr>
        <w:t>MongoDB – este o bază de date de tip NoSQL, care în loc de tabele (ca în Excel sau în SQL), folosește colecții de documente, scrise în format JSON. E ca un fișier mare cu date structurate.</w:t>
      </w:r>
    </w:p>
    <w:p w14:paraId="0FAE9633" w14:textId="77777777" w:rsidR="008B17D4" w:rsidRDefault="008B17D4" w:rsidP="008B17D4">
      <w:pPr>
        <w:pStyle w:val="BodyText"/>
        <w:jc w:val="both"/>
        <w:rPr>
          <w:lang w:eastAsia="ar-SA"/>
        </w:rPr>
      </w:pPr>
    </w:p>
    <w:p w14:paraId="37C4DD6C" w14:textId="77777777" w:rsidR="008B17D4" w:rsidRDefault="008B17D4" w:rsidP="008B17D4">
      <w:pPr>
        <w:pStyle w:val="BodyText"/>
        <w:jc w:val="both"/>
        <w:rPr>
          <w:lang w:eastAsia="ar-SA"/>
        </w:rPr>
      </w:pPr>
      <w:r>
        <w:rPr>
          <w:lang w:eastAsia="ar-SA"/>
        </w:rPr>
        <w:t>Stocăm aici date despre:</w:t>
      </w:r>
    </w:p>
    <w:p w14:paraId="166F493C" w14:textId="77777777" w:rsidR="008B17D4" w:rsidRDefault="008B17D4" w:rsidP="008B17D4">
      <w:pPr>
        <w:pStyle w:val="BodyText"/>
        <w:jc w:val="both"/>
        <w:rPr>
          <w:lang w:eastAsia="ar-SA"/>
        </w:rPr>
      </w:pPr>
    </w:p>
    <w:p w14:paraId="465943D6" w14:textId="203700D0" w:rsidR="008B17D4" w:rsidRDefault="008B17D4" w:rsidP="008B17D4">
      <w:pPr>
        <w:pStyle w:val="BodyText"/>
        <w:jc w:val="both"/>
        <w:rPr>
          <w:lang w:eastAsia="ar-SA"/>
        </w:rPr>
      </w:pPr>
      <w:r>
        <w:rPr>
          <w:lang w:eastAsia="ar-SA"/>
        </w:rPr>
        <w:t>-</w:t>
      </w:r>
      <w:r>
        <w:rPr>
          <w:lang w:eastAsia="ar-SA"/>
        </w:rPr>
        <w:t>utilizatori (nume, email, parolă criptată),</w:t>
      </w:r>
    </w:p>
    <w:p w14:paraId="4ED105AB" w14:textId="7DA3F854" w:rsidR="008B17D4" w:rsidRDefault="008B17D4" w:rsidP="008B17D4">
      <w:pPr>
        <w:pStyle w:val="BodyText"/>
        <w:jc w:val="both"/>
        <w:rPr>
          <w:lang w:eastAsia="ar-SA"/>
        </w:rPr>
      </w:pPr>
      <w:r>
        <w:rPr>
          <w:lang w:eastAsia="ar-SA"/>
        </w:rPr>
        <w:t>-</w:t>
      </w:r>
      <w:r>
        <w:rPr>
          <w:lang w:eastAsia="ar-SA"/>
        </w:rPr>
        <w:t>vehicule (marca, model, an, preț etc.),</w:t>
      </w:r>
    </w:p>
    <w:p w14:paraId="1F780DA3" w14:textId="118A3D4D" w:rsidR="008B17D4" w:rsidRDefault="008B17D4" w:rsidP="008B17D4">
      <w:pPr>
        <w:pStyle w:val="BodyText"/>
        <w:jc w:val="both"/>
        <w:rPr>
          <w:lang w:eastAsia="ar-SA"/>
        </w:rPr>
      </w:pPr>
      <w:r>
        <w:rPr>
          <w:lang w:eastAsia="ar-SA"/>
        </w:rPr>
        <w:lastRenderedPageBreak/>
        <w:t>-</w:t>
      </w:r>
      <w:r>
        <w:rPr>
          <w:lang w:eastAsia="ar-SA"/>
        </w:rPr>
        <w:t>anunțuri postate de utilizatori.</w:t>
      </w:r>
    </w:p>
    <w:p w14:paraId="5BAFE9E0" w14:textId="77777777" w:rsidR="008B17D4" w:rsidRDefault="008B17D4" w:rsidP="008B17D4">
      <w:pPr>
        <w:pStyle w:val="BodyText"/>
        <w:jc w:val="both"/>
        <w:rPr>
          <w:lang w:eastAsia="ar-SA"/>
        </w:rPr>
      </w:pPr>
    </w:p>
    <w:p w14:paraId="06AC110B" w14:textId="77777777" w:rsidR="008B17D4" w:rsidRDefault="008B17D4" w:rsidP="008B17D4">
      <w:pPr>
        <w:pStyle w:val="BodyText"/>
        <w:jc w:val="both"/>
        <w:rPr>
          <w:lang w:eastAsia="ar-SA"/>
        </w:rPr>
      </w:pPr>
      <w:r>
        <w:rPr>
          <w:lang w:eastAsia="ar-SA"/>
        </w:rPr>
        <w:t>Comunicarea între componente</w:t>
      </w:r>
    </w:p>
    <w:p w14:paraId="12167E3C" w14:textId="77777777" w:rsidR="008B17D4" w:rsidRDefault="008B17D4" w:rsidP="008B17D4">
      <w:pPr>
        <w:pStyle w:val="BodyText"/>
        <w:jc w:val="both"/>
        <w:rPr>
          <w:lang w:eastAsia="ar-SA"/>
        </w:rPr>
      </w:pPr>
      <w:r>
        <w:rPr>
          <w:lang w:eastAsia="ar-SA"/>
        </w:rPr>
        <w:t>Frontend-ul trimite cereri către backend prin intermediul internetului (folosind cereri HTTP), iar backend-ul răspunde. Formatul în care circulă datele între client și server este JSON (JavaScript Object Notation), care este ușor de citit de ambele părți.</w:t>
      </w:r>
    </w:p>
    <w:p w14:paraId="03F56FDC" w14:textId="77777777" w:rsidR="008B17D4" w:rsidRDefault="008B17D4" w:rsidP="008B17D4">
      <w:pPr>
        <w:pStyle w:val="BodyText"/>
        <w:jc w:val="both"/>
        <w:rPr>
          <w:lang w:eastAsia="ar-SA"/>
        </w:rPr>
      </w:pPr>
    </w:p>
    <w:p w14:paraId="36EC123F" w14:textId="79D0F6E7" w:rsidR="008B17D4" w:rsidRPr="008B17D4" w:rsidRDefault="008B17D4" w:rsidP="008B17D4">
      <w:pPr>
        <w:pStyle w:val="BodyText"/>
        <w:jc w:val="both"/>
        <w:rPr>
          <w:lang w:val="ro-RO" w:eastAsia="ar-SA"/>
        </w:rPr>
      </w:pPr>
      <w:r>
        <w:rPr>
          <w:lang w:eastAsia="ar-SA"/>
        </w:rPr>
        <w:t>Această arhitectură este numită arhitectură de tip client-server, unde clientul (browserul utilizatorului) cere date, iar serverul răspunde, gestionând tot ce ține de logică și salvarea datelor.</w:t>
      </w:r>
    </w:p>
    <w:p w14:paraId="33EF4C77" w14:textId="5134A8FA" w:rsidR="0094545E" w:rsidRPr="00A114E1" w:rsidRDefault="00956AF4" w:rsidP="00315C8A">
      <w:pPr>
        <w:pStyle w:val="Heading3"/>
        <w:rPr>
          <w:lang w:val="ro-RO"/>
        </w:rPr>
      </w:pPr>
      <w:bookmarkStart w:id="31" w:name="_Toc160527852"/>
      <w:r>
        <w:rPr>
          <w:lang w:val="ro-RO"/>
        </w:rPr>
        <w:t>Arhitectura informațiilor</w:t>
      </w:r>
      <w:bookmarkEnd w:id="31"/>
    </w:p>
    <w:p w14:paraId="2ECB5738" w14:textId="77777777" w:rsidR="008B17D4" w:rsidRPr="008B17D4" w:rsidRDefault="008B17D4" w:rsidP="008B17D4">
      <w:pPr>
        <w:pStyle w:val="BodyText"/>
        <w:jc w:val="both"/>
        <w:rPr>
          <w:lang w:val="ro-RO" w:eastAsia="ar-SA"/>
        </w:rPr>
      </w:pPr>
      <w:r w:rsidRPr="008B17D4">
        <w:rPr>
          <w:lang w:val="ro-RO" w:eastAsia="ar-SA"/>
        </w:rPr>
        <w:t>Arhitectura informațiilor descrie modul în care sunt organizate și structurate datele în sistem. În cadrul platformei noastre, datele sunt stocate într-o bază de date MongoDB și sunt organizate în colecții. Fiecare colecție conține documente care reprezintă entitățile principale ale aplicației.</w:t>
      </w:r>
    </w:p>
    <w:p w14:paraId="49DDDB81" w14:textId="77777777" w:rsidR="008B17D4" w:rsidRPr="008B17D4" w:rsidRDefault="008B17D4" w:rsidP="008B17D4">
      <w:pPr>
        <w:pStyle w:val="BodyText"/>
        <w:jc w:val="both"/>
        <w:rPr>
          <w:lang w:val="ro-RO" w:eastAsia="ar-SA"/>
        </w:rPr>
      </w:pPr>
    </w:p>
    <w:p w14:paraId="5F3ACDBC" w14:textId="77777777" w:rsidR="008B17D4" w:rsidRPr="008B17D4" w:rsidRDefault="008B17D4" w:rsidP="008B17D4">
      <w:pPr>
        <w:pStyle w:val="BodyText"/>
        <w:jc w:val="both"/>
        <w:rPr>
          <w:lang w:val="ro-RO" w:eastAsia="ar-SA"/>
        </w:rPr>
      </w:pPr>
      <w:r w:rsidRPr="008B17D4">
        <w:rPr>
          <w:lang w:val="ro-RO" w:eastAsia="ar-SA"/>
        </w:rPr>
        <w:t>Structura datelor principale</w:t>
      </w:r>
    </w:p>
    <w:p w14:paraId="6DF39862" w14:textId="77777777" w:rsidR="008B17D4" w:rsidRPr="008B17D4" w:rsidRDefault="008B17D4" w:rsidP="008B17D4">
      <w:pPr>
        <w:pStyle w:val="BodyText"/>
        <w:jc w:val="both"/>
        <w:rPr>
          <w:lang w:val="ro-RO" w:eastAsia="ar-SA"/>
        </w:rPr>
      </w:pPr>
      <w:r w:rsidRPr="008B17D4">
        <w:rPr>
          <w:lang w:val="ro-RO" w:eastAsia="ar-SA"/>
        </w:rPr>
        <w:t>Utilizatori</w:t>
      </w:r>
    </w:p>
    <w:p w14:paraId="7C93837C" w14:textId="08E3653D" w:rsidR="008B17D4" w:rsidRPr="008B17D4" w:rsidRDefault="008B17D4" w:rsidP="008B17D4">
      <w:pPr>
        <w:pStyle w:val="BodyText"/>
        <w:jc w:val="both"/>
        <w:rPr>
          <w:lang w:val="ro-RO" w:eastAsia="ar-SA"/>
        </w:rPr>
      </w:pPr>
      <w:r w:rsidRPr="008B17D4">
        <w:rPr>
          <w:lang w:val="ro-RO" w:eastAsia="ar-SA"/>
        </w:rPr>
        <w:t>Această colecție stochează datele utilizatorilor care își creează un cont pe platformă.</w:t>
      </w:r>
    </w:p>
    <w:p w14:paraId="17DAC028" w14:textId="4541BB61" w:rsidR="008B17D4" w:rsidRPr="008B17D4" w:rsidRDefault="008B17D4" w:rsidP="008B17D4">
      <w:pPr>
        <w:pStyle w:val="BodyText"/>
        <w:jc w:val="both"/>
        <w:rPr>
          <w:lang w:val="ro-RO" w:eastAsia="ar-SA"/>
        </w:rPr>
      </w:pPr>
      <w:r w:rsidRPr="008B17D4">
        <w:rPr>
          <w:lang w:val="ro-RO" w:eastAsia="ar-SA"/>
        </w:rPr>
        <w:t>Exemple de câmpuri:</w:t>
      </w:r>
    </w:p>
    <w:p w14:paraId="35F4B829" w14:textId="316298D3" w:rsidR="008B17D4" w:rsidRPr="008B17D4" w:rsidRDefault="008B17D4" w:rsidP="008B17D4">
      <w:pPr>
        <w:pStyle w:val="BodyText"/>
        <w:jc w:val="both"/>
        <w:rPr>
          <w:lang w:val="ro-RO" w:eastAsia="ar-SA"/>
        </w:rPr>
      </w:pPr>
      <w:r w:rsidRPr="008B17D4">
        <w:rPr>
          <w:lang w:val="ro-RO" w:eastAsia="ar-SA"/>
        </w:rPr>
        <w:t>username – numele de utilizator</w:t>
      </w:r>
    </w:p>
    <w:p w14:paraId="1349E146" w14:textId="10036D90" w:rsidR="008B17D4" w:rsidRPr="008B17D4" w:rsidRDefault="008B17D4" w:rsidP="008B17D4">
      <w:pPr>
        <w:pStyle w:val="BodyText"/>
        <w:jc w:val="both"/>
        <w:rPr>
          <w:lang w:val="ro-RO" w:eastAsia="ar-SA"/>
        </w:rPr>
      </w:pPr>
      <w:r w:rsidRPr="008B17D4">
        <w:rPr>
          <w:lang w:val="ro-RO" w:eastAsia="ar-SA"/>
        </w:rPr>
        <w:t>email – adresa de email</w:t>
      </w:r>
    </w:p>
    <w:p w14:paraId="751C74F5" w14:textId="7ADDCECC" w:rsidR="008B17D4" w:rsidRPr="008B17D4" w:rsidRDefault="008B17D4" w:rsidP="008B17D4">
      <w:pPr>
        <w:pStyle w:val="BodyText"/>
        <w:jc w:val="both"/>
        <w:rPr>
          <w:lang w:val="ro-RO" w:eastAsia="ar-SA"/>
        </w:rPr>
      </w:pPr>
      <w:r w:rsidRPr="008B17D4">
        <w:rPr>
          <w:lang w:val="ro-RO" w:eastAsia="ar-SA"/>
        </w:rPr>
        <w:t>parola – parola criptată</w:t>
      </w:r>
    </w:p>
    <w:p w14:paraId="5AD11A09" w14:textId="7FD57577" w:rsidR="008B17D4" w:rsidRPr="008B17D4" w:rsidRDefault="008B17D4" w:rsidP="008B17D4">
      <w:pPr>
        <w:pStyle w:val="BodyText"/>
        <w:jc w:val="both"/>
        <w:rPr>
          <w:lang w:val="ro-RO" w:eastAsia="ar-SA"/>
        </w:rPr>
      </w:pPr>
      <w:r w:rsidRPr="008B17D4">
        <w:rPr>
          <w:lang w:val="ro-RO" w:eastAsia="ar-SA"/>
        </w:rPr>
        <w:t>telefon – număr de contact</w:t>
      </w:r>
    </w:p>
    <w:p w14:paraId="22E0BA04" w14:textId="77777777" w:rsidR="008B17D4" w:rsidRPr="008B17D4" w:rsidRDefault="008B17D4" w:rsidP="008B17D4">
      <w:pPr>
        <w:pStyle w:val="BodyText"/>
        <w:jc w:val="both"/>
        <w:rPr>
          <w:lang w:val="ro-RO" w:eastAsia="ar-SA"/>
        </w:rPr>
      </w:pPr>
      <w:r w:rsidRPr="008B17D4">
        <w:rPr>
          <w:lang w:val="ro-RO" w:eastAsia="ar-SA"/>
        </w:rPr>
        <w:t>Datele sunt introduse de utilizator la crearea contului.</w:t>
      </w:r>
    </w:p>
    <w:p w14:paraId="224CF0C4" w14:textId="77777777" w:rsidR="008B17D4" w:rsidRPr="008B17D4" w:rsidRDefault="008B17D4" w:rsidP="008B17D4">
      <w:pPr>
        <w:pStyle w:val="BodyText"/>
        <w:jc w:val="both"/>
        <w:rPr>
          <w:lang w:val="ro-RO" w:eastAsia="ar-SA"/>
        </w:rPr>
      </w:pPr>
    </w:p>
    <w:p w14:paraId="03CDBDB9" w14:textId="25F8642F" w:rsidR="008B17D4" w:rsidRPr="008B17D4" w:rsidRDefault="008B17D4" w:rsidP="008B17D4">
      <w:pPr>
        <w:pStyle w:val="BodyText"/>
        <w:jc w:val="both"/>
        <w:rPr>
          <w:lang w:val="ro-RO" w:eastAsia="ar-SA"/>
        </w:rPr>
      </w:pPr>
      <w:r w:rsidRPr="008B17D4">
        <w:rPr>
          <w:lang w:val="ro-RO" w:eastAsia="ar-SA"/>
        </w:rPr>
        <w:t>Vehicule</w:t>
      </w:r>
    </w:p>
    <w:p w14:paraId="5D132AB1" w14:textId="43E9D82C" w:rsidR="008B17D4" w:rsidRPr="008B17D4" w:rsidRDefault="008B17D4" w:rsidP="008B17D4">
      <w:pPr>
        <w:pStyle w:val="BodyText"/>
        <w:jc w:val="both"/>
        <w:rPr>
          <w:lang w:val="ro-RO" w:eastAsia="ar-SA"/>
        </w:rPr>
      </w:pPr>
      <w:r w:rsidRPr="008B17D4">
        <w:rPr>
          <w:lang w:val="ro-RO" w:eastAsia="ar-SA"/>
        </w:rPr>
        <w:t>Această colecție conține informații despre diferitele vehicule disponibile pe platformă.</w:t>
      </w:r>
    </w:p>
    <w:p w14:paraId="64B32273" w14:textId="73402285" w:rsidR="008B17D4" w:rsidRPr="008B17D4" w:rsidRDefault="008B17D4" w:rsidP="008B17D4">
      <w:pPr>
        <w:pStyle w:val="BodyText"/>
        <w:jc w:val="both"/>
        <w:rPr>
          <w:lang w:val="ro-RO" w:eastAsia="ar-SA"/>
        </w:rPr>
      </w:pPr>
      <w:r w:rsidRPr="008B17D4">
        <w:rPr>
          <w:lang w:val="ro-RO" w:eastAsia="ar-SA"/>
        </w:rPr>
        <w:t>Exemple de câmpuri:</w:t>
      </w:r>
    </w:p>
    <w:p w14:paraId="1DFDAEE5" w14:textId="3D3C8B5D" w:rsidR="008B17D4" w:rsidRPr="008B17D4" w:rsidRDefault="008B17D4" w:rsidP="008B17D4">
      <w:pPr>
        <w:pStyle w:val="BodyText"/>
        <w:jc w:val="both"/>
        <w:rPr>
          <w:lang w:val="ro-RO" w:eastAsia="ar-SA"/>
        </w:rPr>
      </w:pPr>
      <w:r w:rsidRPr="008B17D4">
        <w:rPr>
          <w:lang w:val="ro-RO" w:eastAsia="ar-SA"/>
        </w:rPr>
        <w:t>marca – marca vehiculului (ex: BMW, Audi)</w:t>
      </w:r>
    </w:p>
    <w:p w14:paraId="21E310D7" w14:textId="5705FC96" w:rsidR="008B17D4" w:rsidRPr="008B17D4" w:rsidRDefault="008B17D4" w:rsidP="008B17D4">
      <w:pPr>
        <w:pStyle w:val="BodyText"/>
        <w:jc w:val="both"/>
        <w:rPr>
          <w:lang w:val="ro-RO" w:eastAsia="ar-SA"/>
        </w:rPr>
      </w:pPr>
      <w:r w:rsidRPr="008B17D4">
        <w:rPr>
          <w:lang w:val="ro-RO" w:eastAsia="ar-SA"/>
        </w:rPr>
        <w:t>model – modelul specific (ex: A4, X5)</w:t>
      </w:r>
    </w:p>
    <w:p w14:paraId="573F68D4" w14:textId="1E82AFB4" w:rsidR="008B17D4" w:rsidRPr="008B17D4" w:rsidRDefault="008B17D4" w:rsidP="008B17D4">
      <w:pPr>
        <w:pStyle w:val="BodyText"/>
        <w:jc w:val="both"/>
        <w:rPr>
          <w:lang w:val="ro-RO" w:eastAsia="ar-SA"/>
        </w:rPr>
      </w:pPr>
      <w:r w:rsidRPr="008B17D4">
        <w:rPr>
          <w:lang w:val="ro-RO" w:eastAsia="ar-SA"/>
        </w:rPr>
        <w:t>an_fabricatie – anul fabricației</w:t>
      </w:r>
    </w:p>
    <w:p w14:paraId="0513D274" w14:textId="5720053E" w:rsidR="008B17D4" w:rsidRPr="008B17D4" w:rsidRDefault="008B17D4" w:rsidP="008B17D4">
      <w:pPr>
        <w:pStyle w:val="BodyText"/>
        <w:jc w:val="both"/>
        <w:rPr>
          <w:lang w:val="ro-RO" w:eastAsia="ar-SA"/>
        </w:rPr>
      </w:pPr>
      <w:r w:rsidRPr="008B17D4">
        <w:rPr>
          <w:lang w:val="ro-RO" w:eastAsia="ar-SA"/>
        </w:rPr>
        <w:t>motorizare, transmisie, pret etc.</w:t>
      </w:r>
    </w:p>
    <w:p w14:paraId="3B36E623" w14:textId="73FC41EC" w:rsidR="008B17D4" w:rsidRDefault="008B17D4" w:rsidP="008B17D4">
      <w:pPr>
        <w:pStyle w:val="BodyText"/>
        <w:jc w:val="both"/>
        <w:rPr>
          <w:lang w:val="ro-RO" w:eastAsia="ar-SA"/>
        </w:rPr>
      </w:pPr>
      <w:r w:rsidRPr="008B17D4">
        <w:rPr>
          <w:lang w:val="ro-RO" w:eastAsia="ar-SA"/>
        </w:rPr>
        <w:t>Aceste date sunt utile pentru filtrare și comparare.</w:t>
      </w:r>
    </w:p>
    <w:p w14:paraId="48C8A0AE" w14:textId="77777777" w:rsidR="008B17D4" w:rsidRPr="008B17D4" w:rsidRDefault="008B17D4" w:rsidP="008B17D4">
      <w:pPr>
        <w:pStyle w:val="BodyText"/>
        <w:jc w:val="both"/>
        <w:rPr>
          <w:lang w:val="ro-RO" w:eastAsia="ar-SA"/>
        </w:rPr>
      </w:pPr>
    </w:p>
    <w:p w14:paraId="3EF1357C" w14:textId="64D797E2" w:rsidR="008B17D4" w:rsidRPr="008B17D4" w:rsidRDefault="008B17D4" w:rsidP="008B17D4">
      <w:pPr>
        <w:pStyle w:val="BodyText"/>
        <w:jc w:val="both"/>
        <w:rPr>
          <w:lang w:val="ro-RO" w:eastAsia="ar-SA"/>
        </w:rPr>
      </w:pPr>
      <w:r w:rsidRPr="008B17D4">
        <w:rPr>
          <w:lang w:val="ro-RO" w:eastAsia="ar-SA"/>
        </w:rPr>
        <w:t>Anunțuri</w:t>
      </w:r>
    </w:p>
    <w:p w14:paraId="469DA865" w14:textId="77777777" w:rsidR="008B17D4" w:rsidRPr="008B17D4" w:rsidRDefault="008B17D4" w:rsidP="008B17D4">
      <w:pPr>
        <w:pStyle w:val="BodyText"/>
        <w:jc w:val="both"/>
        <w:rPr>
          <w:lang w:val="ro-RO" w:eastAsia="ar-SA"/>
        </w:rPr>
      </w:pPr>
      <w:r w:rsidRPr="008B17D4">
        <w:rPr>
          <w:lang w:val="ro-RO" w:eastAsia="ar-SA"/>
        </w:rPr>
        <w:t>Această colecție reunește toate anunțurile postate de utilizatori.</w:t>
      </w:r>
    </w:p>
    <w:p w14:paraId="2951F612" w14:textId="77777777" w:rsidR="008B17D4" w:rsidRPr="008B17D4" w:rsidRDefault="008B17D4" w:rsidP="008B17D4">
      <w:pPr>
        <w:pStyle w:val="BodyText"/>
        <w:jc w:val="both"/>
        <w:rPr>
          <w:lang w:val="ro-RO" w:eastAsia="ar-SA"/>
        </w:rPr>
      </w:pPr>
    </w:p>
    <w:p w14:paraId="3AF4AEC2" w14:textId="5DE99C48" w:rsidR="008B17D4" w:rsidRPr="008B17D4" w:rsidRDefault="008B17D4" w:rsidP="008B17D4">
      <w:pPr>
        <w:pStyle w:val="BodyText"/>
        <w:jc w:val="both"/>
        <w:rPr>
          <w:lang w:val="ro-RO" w:eastAsia="ar-SA"/>
        </w:rPr>
      </w:pPr>
      <w:r w:rsidRPr="008B17D4">
        <w:rPr>
          <w:lang w:val="ro-RO" w:eastAsia="ar-SA"/>
        </w:rPr>
        <w:lastRenderedPageBreak/>
        <w:t>Fecare anunț este legat logic de un utilizator și un vehicul.</w:t>
      </w:r>
    </w:p>
    <w:p w14:paraId="71DA5B83" w14:textId="25BAFD1B" w:rsidR="008B17D4" w:rsidRPr="008B17D4" w:rsidRDefault="008B17D4" w:rsidP="008B17D4">
      <w:pPr>
        <w:pStyle w:val="BodyText"/>
        <w:jc w:val="both"/>
        <w:rPr>
          <w:lang w:val="ro-RO" w:eastAsia="ar-SA"/>
        </w:rPr>
      </w:pPr>
      <w:r w:rsidRPr="008B17D4">
        <w:rPr>
          <w:lang w:val="ro-RO" w:eastAsia="ar-SA"/>
        </w:rPr>
        <w:t>Exemple de câmpuri:</w:t>
      </w:r>
    </w:p>
    <w:p w14:paraId="48871BCB" w14:textId="7C396FDF" w:rsidR="008B17D4" w:rsidRPr="008B17D4" w:rsidRDefault="008B17D4" w:rsidP="008B17D4">
      <w:pPr>
        <w:pStyle w:val="BodyText"/>
        <w:jc w:val="both"/>
        <w:rPr>
          <w:lang w:val="ro-RO" w:eastAsia="ar-SA"/>
        </w:rPr>
      </w:pPr>
      <w:r w:rsidRPr="008B17D4">
        <w:rPr>
          <w:lang w:val="ro-RO" w:eastAsia="ar-SA"/>
        </w:rPr>
        <w:t>titlu – titlul anunțului</w:t>
      </w:r>
    </w:p>
    <w:p w14:paraId="39F788DE" w14:textId="206963A5" w:rsidR="008B17D4" w:rsidRPr="008B17D4" w:rsidRDefault="008B17D4" w:rsidP="008B17D4">
      <w:pPr>
        <w:pStyle w:val="BodyText"/>
        <w:jc w:val="both"/>
        <w:rPr>
          <w:lang w:val="ro-RO" w:eastAsia="ar-SA"/>
        </w:rPr>
      </w:pPr>
      <w:r w:rsidRPr="008B17D4">
        <w:rPr>
          <w:lang w:val="ro-RO" w:eastAsia="ar-SA"/>
        </w:rPr>
        <w:t>descriere – detalii suplimentare</w:t>
      </w:r>
    </w:p>
    <w:p w14:paraId="0B3F12CF" w14:textId="5F6AF642" w:rsidR="008B17D4" w:rsidRPr="008B17D4" w:rsidRDefault="008B17D4" w:rsidP="008B17D4">
      <w:pPr>
        <w:pStyle w:val="BodyText"/>
        <w:jc w:val="both"/>
        <w:rPr>
          <w:lang w:val="ro-RO" w:eastAsia="ar-SA"/>
        </w:rPr>
      </w:pPr>
      <w:r w:rsidRPr="008B17D4">
        <w:rPr>
          <w:lang w:val="ro-RO" w:eastAsia="ar-SA"/>
        </w:rPr>
        <w:t>id_utilizator – referință către utilizatorul care a postat</w:t>
      </w:r>
    </w:p>
    <w:p w14:paraId="49C03D2D" w14:textId="609D9FD6" w:rsidR="008B17D4" w:rsidRPr="008B17D4" w:rsidRDefault="008B17D4" w:rsidP="008B17D4">
      <w:pPr>
        <w:pStyle w:val="BodyText"/>
        <w:jc w:val="both"/>
        <w:rPr>
          <w:lang w:val="ro-RO" w:eastAsia="ar-SA"/>
        </w:rPr>
      </w:pPr>
      <w:r w:rsidRPr="008B17D4">
        <w:rPr>
          <w:lang w:val="ro-RO" w:eastAsia="ar-SA"/>
        </w:rPr>
        <w:t>id_vehicul – referință către vehiculul asociat</w:t>
      </w:r>
    </w:p>
    <w:p w14:paraId="6EF7BBA4" w14:textId="77777777" w:rsidR="008B17D4" w:rsidRPr="008B17D4" w:rsidRDefault="008B17D4" w:rsidP="008B17D4">
      <w:pPr>
        <w:pStyle w:val="BodyText"/>
        <w:jc w:val="both"/>
        <w:rPr>
          <w:lang w:val="ro-RO" w:eastAsia="ar-SA"/>
        </w:rPr>
      </w:pPr>
      <w:r w:rsidRPr="008B17D4">
        <w:rPr>
          <w:lang w:val="ro-RO" w:eastAsia="ar-SA"/>
        </w:rPr>
        <w:t>Introducerea și validarea datelor</w:t>
      </w:r>
    </w:p>
    <w:p w14:paraId="12710FA8" w14:textId="5C807D2A" w:rsidR="008B17D4" w:rsidRPr="008B17D4" w:rsidRDefault="008B17D4" w:rsidP="008B17D4">
      <w:pPr>
        <w:pStyle w:val="BodyText"/>
        <w:jc w:val="both"/>
        <w:rPr>
          <w:lang w:val="ro-RO" w:eastAsia="ar-SA"/>
        </w:rPr>
      </w:pPr>
      <w:r w:rsidRPr="008B17D4">
        <w:rPr>
          <w:lang w:val="ro-RO" w:eastAsia="ar-SA"/>
        </w:rPr>
        <w:t>Utilizatorii introduc manual datele în formulare (de exemplu, atunci când creează un cont sau postează un anunț).</w:t>
      </w:r>
    </w:p>
    <w:p w14:paraId="3AD51595" w14:textId="69A2AC97" w:rsidR="008B17D4" w:rsidRPr="008B17D4" w:rsidRDefault="008B17D4" w:rsidP="008B17D4">
      <w:pPr>
        <w:pStyle w:val="BodyText"/>
        <w:jc w:val="both"/>
        <w:rPr>
          <w:lang w:val="ro-RO" w:eastAsia="ar-SA"/>
        </w:rPr>
      </w:pPr>
      <w:r w:rsidRPr="008B17D4">
        <w:rPr>
          <w:lang w:val="ro-RO" w:eastAsia="ar-SA"/>
        </w:rPr>
        <w:t>Platforma verifică datele înainte să le salveze în baza de date (ex: email valid, preț numeric, câmpuri obligatorii completate).</w:t>
      </w:r>
    </w:p>
    <w:p w14:paraId="1BA9B75E" w14:textId="77777777" w:rsidR="008B17D4" w:rsidRPr="008B17D4" w:rsidRDefault="008B17D4" w:rsidP="008B17D4">
      <w:pPr>
        <w:pStyle w:val="BodyText"/>
        <w:jc w:val="both"/>
        <w:rPr>
          <w:lang w:val="ro-RO" w:eastAsia="ar-SA"/>
        </w:rPr>
      </w:pPr>
      <w:r w:rsidRPr="008B17D4">
        <w:rPr>
          <w:lang w:val="ro-RO" w:eastAsia="ar-SA"/>
        </w:rPr>
        <w:t>Confidențialitatea datelor</w:t>
      </w:r>
    </w:p>
    <w:p w14:paraId="58EC5A81" w14:textId="77777777" w:rsidR="008B17D4" w:rsidRPr="008B17D4" w:rsidRDefault="008B17D4" w:rsidP="008B17D4">
      <w:pPr>
        <w:pStyle w:val="BodyText"/>
        <w:jc w:val="both"/>
        <w:rPr>
          <w:lang w:val="ro-RO" w:eastAsia="ar-SA"/>
        </w:rPr>
      </w:pPr>
      <w:r w:rsidRPr="008B17D4">
        <w:rPr>
          <w:lang w:val="ro-RO" w:eastAsia="ar-SA"/>
        </w:rPr>
        <w:t>Datele personale (email, telefon, parolă) sunt protejate. Parolele sunt criptate și nu pot fi citite nici de administratori.</w:t>
      </w:r>
    </w:p>
    <w:p w14:paraId="7E58DA08" w14:textId="77777777" w:rsidR="008B17D4" w:rsidRPr="008B17D4" w:rsidRDefault="008B17D4" w:rsidP="008B17D4">
      <w:pPr>
        <w:pStyle w:val="BodyText"/>
        <w:jc w:val="both"/>
        <w:rPr>
          <w:lang w:val="ro-RO" w:eastAsia="ar-SA"/>
        </w:rPr>
      </w:pPr>
    </w:p>
    <w:p w14:paraId="7F3A10E8" w14:textId="31B15693" w:rsidR="008B17D4" w:rsidRPr="008B17D4" w:rsidRDefault="008B17D4" w:rsidP="008B17D4">
      <w:pPr>
        <w:pStyle w:val="BodyText"/>
        <w:jc w:val="both"/>
        <w:rPr>
          <w:lang w:val="ro-RO" w:eastAsia="ar-SA"/>
        </w:rPr>
      </w:pPr>
      <w:r w:rsidRPr="008B17D4">
        <w:rPr>
          <w:lang w:val="ro-RO" w:eastAsia="ar-SA"/>
        </w:rPr>
        <w:t>Accesul la date este permis doar utilizatorilor autentificați.</w:t>
      </w: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315C8A">
      <w:pPr>
        <w:pStyle w:val="Heading3"/>
        <w:rPr>
          <w:lang w:val="ro-RO"/>
        </w:rPr>
      </w:pPr>
      <w:bookmarkStart w:id="32" w:name="_Toc160527853"/>
      <w:r>
        <w:rPr>
          <w:lang w:val="ro-RO"/>
        </w:rPr>
        <w:t>Arhitectura de comunicații interne</w:t>
      </w:r>
      <w:bookmarkEnd w:id="32"/>
    </w:p>
    <w:p w14:paraId="1FC3B3E8" w14:textId="064B1E83" w:rsidR="008B17D4" w:rsidRPr="008B17D4" w:rsidRDefault="008B17D4" w:rsidP="008B17D4">
      <w:pPr>
        <w:pStyle w:val="BodyText"/>
        <w:jc w:val="both"/>
        <w:rPr>
          <w:lang w:val="ro-RO" w:eastAsia="ar-SA"/>
        </w:rPr>
      </w:pPr>
      <w:r w:rsidRPr="008B17D4">
        <w:rPr>
          <w:lang w:val="ro-RO" w:eastAsia="ar-SA"/>
        </w:rPr>
        <w:t>Arhitectura de comunicații interne descrie modul în care diferitele componente ale platformei comunică între ele, precum și fluxul de date între frontend, backend și baza de date. În cazul aplicației noastre web, comunicarea se face pe baza arhitecturii client-server, utilizând protocolul HTTP/HTTPS și formatul de date JSON.</w:t>
      </w:r>
    </w:p>
    <w:p w14:paraId="31D99157" w14:textId="77777777" w:rsidR="008B17D4" w:rsidRPr="008B17D4" w:rsidRDefault="008B17D4" w:rsidP="008B17D4">
      <w:pPr>
        <w:pStyle w:val="BodyText"/>
        <w:jc w:val="both"/>
        <w:rPr>
          <w:lang w:val="ro-RO" w:eastAsia="ar-SA"/>
        </w:rPr>
      </w:pPr>
      <w:r w:rsidRPr="008B17D4">
        <w:rPr>
          <w:lang w:val="ro-RO" w:eastAsia="ar-SA"/>
        </w:rPr>
        <w:t>Componentele implicate</w:t>
      </w:r>
    </w:p>
    <w:p w14:paraId="3D22E214" w14:textId="30ED7A3B" w:rsidR="008B17D4" w:rsidRPr="008B17D4" w:rsidRDefault="008B17D4" w:rsidP="008B17D4">
      <w:pPr>
        <w:pStyle w:val="BodyText"/>
        <w:jc w:val="both"/>
        <w:rPr>
          <w:lang w:val="ro-RO" w:eastAsia="ar-SA"/>
        </w:rPr>
      </w:pPr>
      <w:r w:rsidRPr="008B17D4">
        <w:rPr>
          <w:lang w:val="ro-RO" w:eastAsia="ar-SA"/>
        </w:rPr>
        <w:t>Clientul (Frontend-ul)</w:t>
      </w:r>
    </w:p>
    <w:p w14:paraId="0D2418E8" w14:textId="5CDB41E1" w:rsidR="008B17D4" w:rsidRPr="008B17D4" w:rsidRDefault="008B17D4" w:rsidP="008B17D4">
      <w:pPr>
        <w:pStyle w:val="BodyText"/>
        <w:jc w:val="both"/>
        <w:rPr>
          <w:lang w:val="ro-RO" w:eastAsia="ar-SA"/>
        </w:rPr>
      </w:pPr>
      <w:r w:rsidRPr="008B17D4">
        <w:rPr>
          <w:lang w:val="ro-RO" w:eastAsia="ar-SA"/>
        </w:rPr>
        <w:t>Este aplicația care rulează în browserul utilizatorului.Trimite cereri către server (backend) folosind metode HTTP: GET, POST, PUT, DELETE.Primește răspunsuri sub formă de date JSON pentru a actualiza interfața grafică.Serverul (Backend-ul – Node.js + Express.js)Primește cererile de la client și le interpretează.Accesează baza de date pentru a citi sau modifica informațiile necesare.Trimite înapoi un răspuns (de exemplu, o listă de vehicule sau un mesaj de confirmare).</w:t>
      </w:r>
    </w:p>
    <w:p w14:paraId="3CDC3693" w14:textId="77777777" w:rsidR="008B17D4" w:rsidRPr="008B17D4" w:rsidRDefault="008B17D4" w:rsidP="008B17D4">
      <w:pPr>
        <w:pStyle w:val="BodyText"/>
        <w:jc w:val="both"/>
        <w:rPr>
          <w:lang w:val="ro-RO" w:eastAsia="ar-SA"/>
        </w:rPr>
      </w:pPr>
    </w:p>
    <w:p w14:paraId="67268B61" w14:textId="77777777" w:rsidR="008B17D4" w:rsidRPr="008B17D4" w:rsidRDefault="008B17D4" w:rsidP="008B17D4">
      <w:pPr>
        <w:pStyle w:val="BodyText"/>
        <w:jc w:val="both"/>
        <w:rPr>
          <w:lang w:val="ro-RO" w:eastAsia="ar-SA"/>
        </w:rPr>
      </w:pPr>
      <w:r w:rsidRPr="008B17D4">
        <w:rPr>
          <w:lang w:val="ro-RO" w:eastAsia="ar-SA"/>
        </w:rPr>
        <w:t>Baza de date (MongoDB)</w:t>
      </w:r>
    </w:p>
    <w:p w14:paraId="0231BD63" w14:textId="02C799FF" w:rsidR="008B17D4" w:rsidRPr="008B17D4" w:rsidRDefault="008B17D4" w:rsidP="008B17D4">
      <w:pPr>
        <w:pStyle w:val="BodyText"/>
        <w:jc w:val="both"/>
        <w:rPr>
          <w:lang w:val="ro-RO" w:eastAsia="ar-SA"/>
        </w:rPr>
      </w:pPr>
      <w:r w:rsidRPr="008B17D4">
        <w:rPr>
          <w:lang w:val="ro-RO" w:eastAsia="ar-SA"/>
        </w:rPr>
        <w:t>Primește cereri de la backend printr-un driver de conectare (ex: Mongoose).Execută operații de tip CRUD (Create, Read, Update, Delete).Nu comunică direct cu frontend-ul, ci doar prin backend.</w:t>
      </w:r>
    </w:p>
    <w:p w14:paraId="33EF4C86" w14:textId="22066E4D" w:rsidR="00521555" w:rsidRPr="00A114E1" w:rsidRDefault="00956AF4" w:rsidP="00315C8A">
      <w:pPr>
        <w:pStyle w:val="Heading2"/>
        <w:rPr>
          <w:lang w:val="ro-RO"/>
        </w:rPr>
      </w:pPr>
      <w:bookmarkStart w:id="33" w:name="_Toc160527855"/>
      <w:r>
        <w:rPr>
          <w:lang w:val="ro-RO"/>
        </w:rPr>
        <w:lastRenderedPageBreak/>
        <w:t>Proiectarea sistemului</w:t>
      </w:r>
      <w:bookmarkEnd w:id="33"/>
    </w:p>
    <w:p w14:paraId="33EF4C89" w14:textId="7E08BD21" w:rsidR="00521555" w:rsidRPr="00A114E1" w:rsidRDefault="00956AF4" w:rsidP="00315C8A">
      <w:pPr>
        <w:pStyle w:val="Heading3"/>
        <w:rPr>
          <w:lang w:val="ro-RO"/>
        </w:rPr>
      </w:pPr>
      <w:bookmarkStart w:id="34" w:name="_Toc160527856"/>
      <w:r>
        <w:rPr>
          <w:lang w:val="ro-RO"/>
        </w:rPr>
        <w:t>Proiectarea bazei de date</w:t>
      </w:r>
      <w:bookmarkEnd w:id="34"/>
    </w:p>
    <w:p w14:paraId="4EEEEF6D" w14:textId="4540505E" w:rsidR="008B17D4" w:rsidRPr="008B17D4" w:rsidRDefault="008B17D4" w:rsidP="008B17D4">
      <w:pPr>
        <w:pStyle w:val="BodyText"/>
        <w:jc w:val="both"/>
        <w:rPr>
          <w:lang w:val="ro-RO" w:eastAsia="ar-SA"/>
        </w:rPr>
      </w:pPr>
      <w:r w:rsidRPr="008B17D4">
        <w:rPr>
          <w:lang w:val="ro-RO" w:eastAsia="ar-SA"/>
        </w:rPr>
        <w:t>Pentru aplicația dezvoltată, am folosit baza de date MongoDB, care este o bază de date de tip NoSQL. Asta înseamnă că nu folosim tabele ca într-o bază de date clasică (SQL), ci salvăm datele sub formă de documente JSON grupate în colecții. Acest mod de lucru este mai flexibil și se potrivește bine cu aplicațiile web moderne.</w:t>
      </w:r>
    </w:p>
    <w:p w14:paraId="7BB8691B" w14:textId="45BF5FCD" w:rsidR="008B17D4" w:rsidRPr="008B17D4" w:rsidRDefault="008B17D4" w:rsidP="008B17D4">
      <w:pPr>
        <w:pStyle w:val="BodyText"/>
        <w:jc w:val="both"/>
        <w:rPr>
          <w:lang w:val="ro-RO" w:eastAsia="ar-SA"/>
        </w:rPr>
      </w:pPr>
      <w:r w:rsidRPr="008B17D4">
        <w:rPr>
          <w:lang w:val="ro-RO" w:eastAsia="ar-SA"/>
        </w:rPr>
        <w:t>În platforma noastră avem trei colecții principale:</w:t>
      </w:r>
    </w:p>
    <w:p w14:paraId="6CA5234C" w14:textId="77777777" w:rsidR="008B17D4" w:rsidRPr="008B17D4" w:rsidRDefault="008B17D4" w:rsidP="008B17D4">
      <w:pPr>
        <w:pStyle w:val="BodyText"/>
        <w:jc w:val="both"/>
        <w:rPr>
          <w:lang w:val="ro-RO" w:eastAsia="ar-SA"/>
        </w:rPr>
      </w:pPr>
      <w:r w:rsidRPr="008B17D4">
        <w:rPr>
          <w:lang w:val="ro-RO" w:eastAsia="ar-SA"/>
        </w:rPr>
        <w:t>Users (Utilizatori) – aici se salvează datele celor care își fac cont pe platformă. Fiecare utilizator are un nume de utilizator, email, parolă (criptată) și număr de telefon.</w:t>
      </w:r>
    </w:p>
    <w:p w14:paraId="1648096E" w14:textId="77777777" w:rsidR="008B17D4" w:rsidRPr="008B17D4" w:rsidRDefault="008B17D4" w:rsidP="008B17D4">
      <w:pPr>
        <w:pStyle w:val="BodyText"/>
        <w:jc w:val="both"/>
        <w:rPr>
          <w:lang w:val="ro-RO" w:eastAsia="ar-SA"/>
        </w:rPr>
      </w:pPr>
      <w:r w:rsidRPr="008B17D4">
        <w:rPr>
          <w:lang w:val="ro-RO" w:eastAsia="ar-SA"/>
        </w:rPr>
        <w:t>Vehicles (Vehicule) – această colecție conține informații despre mașinile disponibile pe platformă, cum ar fi marca, modelul, anul fabricației, motorizarea, transmisia și prețul.</w:t>
      </w:r>
    </w:p>
    <w:p w14:paraId="31A0136D" w14:textId="6BEA76CC" w:rsidR="008B17D4" w:rsidRPr="008B17D4" w:rsidRDefault="008B17D4" w:rsidP="008B17D4">
      <w:pPr>
        <w:pStyle w:val="BodyText"/>
        <w:jc w:val="both"/>
        <w:rPr>
          <w:lang w:val="ro-RO" w:eastAsia="ar-SA"/>
        </w:rPr>
      </w:pPr>
      <w:r w:rsidRPr="008B17D4">
        <w:rPr>
          <w:lang w:val="ro-RO" w:eastAsia="ar-SA"/>
        </w:rPr>
        <w:t>Listings (Anunțuri) – aici sunt salvate anunțurile postate de utilizatori. Fiecare anunț este legat de un utilizator și de un vehicul și conține titlul anunțului, descrierea și data postării.</w:t>
      </w:r>
    </w:p>
    <w:p w14:paraId="1785051C" w14:textId="15D2A4A6" w:rsidR="008B17D4" w:rsidRPr="008B17D4" w:rsidRDefault="008B17D4" w:rsidP="008B17D4">
      <w:pPr>
        <w:pStyle w:val="BodyText"/>
        <w:jc w:val="both"/>
        <w:rPr>
          <w:lang w:val="ro-RO" w:eastAsia="ar-SA"/>
        </w:rPr>
      </w:pPr>
      <w:r w:rsidRPr="008B17D4">
        <w:rPr>
          <w:lang w:val="ro-RO" w:eastAsia="ar-SA"/>
        </w:rPr>
        <w:t>Operațiile de bază care se pot face în baza de date sunt cele de tip CRUD (Create, Read, Update, Delete), adică:</w:t>
      </w:r>
    </w:p>
    <w:p w14:paraId="6521BCA4" w14:textId="77777777" w:rsidR="008B17D4" w:rsidRPr="008B17D4" w:rsidRDefault="008B17D4" w:rsidP="008B17D4">
      <w:pPr>
        <w:pStyle w:val="BodyText"/>
        <w:jc w:val="both"/>
        <w:rPr>
          <w:lang w:val="ro-RO" w:eastAsia="ar-SA"/>
        </w:rPr>
      </w:pPr>
      <w:r w:rsidRPr="008B17D4">
        <w:rPr>
          <w:lang w:val="ro-RO" w:eastAsia="ar-SA"/>
        </w:rPr>
        <w:t>Creăm un nou utilizator sau anunț,</w:t>
      </w:r>
    </w:p>
    <w:p w14:paraId="5A4EC5A1" w14:textId="77777777" w:rsidR="008B17D4" w:rsidRPr="008B17D4" w:rsidRDefault="008B17D4" w:rsidP="008B17D4">
      <w:pPr>
        <w:pStyle w:val="BodyText"/>
        <w:jc w:val="both"/>
        <w:rPr>
          <w:lang w:val="ro-RO" w:eastAsia="ar-SA"/>
        </w:rPr>
      </w:pPr>
      <w:r w:rsidRPr="008B17D4">
        <w:rPr>
          <w:lang w:val="ro-RO" w:eastAsia="ar-SA"/>
        </w:rPr>
        <w:t>Citim lista de anunțuri sau datele unui utilizator,</w:t>
      </w:r>
    </w:p>
    <w:p w14:paraId="1B009A77" w14:textId="77777777" w:rsidR="008B17D4" w:rsidRPr="008B17D4" w:rsidRDefault="008B17D4" w:rsidP="008B17D4">
      <w:pPr>
        <w:pStyle w:val="BodyText"/>
        <w:jc w:val="both"/>
        <w:rPr>
          <w:lang w:val="ro-RO" w:eastAsia="ar-SA"/>
        </w:rPr>
      </w:pPr>
      <w:r w:rsidRPr="008B17D4">
        <w:rPr>
          <w:lang w:val="ro-RO" w:eastAsia="ar-SA"/>
        </w:rPr>
        <w:t>Actualizăm un anunț existent,</w:t>
      </w:r>
    </w:p>
    <w:p w14:paraId="0B5A83BF" w14:textId="3E3302AA" w:rsidR="008B17D4" w:rsidRPr="008B17D4" w:rsidRDefault="008B17D4" w:rsidP="008B17D4">
      <w:pPr>
        <w:pStyle w:val="BodyText"/>
        <w:jc w:val="both"/>
        <w:rPr>
          <w:lang w:val="ro-RO" w:eastAsia="ar-SA"/>
        </w:rPr>
      </w:pPr>
      <w:r w:rsidRPr="008B17D4">
        <w:rPr>
          <w:lang w:val="ro-RO" w:eastAsia="ar-SA"/>
        </w:rPr>
        <w:t>Ștergem un anunț sau contul unui utilizator.</w:t>
      </w:r>
    </w:p>
    <w:p w14:paraId="2A7CDD34" w14:textId="77777777" w:rsidR="008B17D4" w:rsidRPr="008B17D4" w:rsidRDefault="008B17D4" w:rsidP="008B17D4">
      <w:pPr>
        <w:pStyle w:val="BodyText"/>
        <w:jc w:val="both"/>
        <w:rPr>
          <w:lang w:val="ro-RO" w:eastAsia="ar-SA"/>
        </w:rPr>
      </w:pPr>
      <w:r w:rsidRPr="008B17D4">
        <w:rPr>
          <w:lang w:val="ro-RO" w:eastAsia="ar-SA"/>
        </w:rPr>
        <w:t>Toate aceste operații sunt făcute prin intermediul serverului nostru, care este scris în Node.js cu Express. Utilizatorul interacționează cu aplicația prin browser, iar cererile ajung la server și apoi la baza de date.</w:t>
      </w:r>
    </w:p>
    <w:p w14:paraId="69F8FB9C" w14:textId="133ED651" w:rsidR="008B17D4" w:rsidRPr="008B17D4" w:rsidRDefault="008B17D4" w:rsidP="008B17D4">
      <w:pPr>
        <w:pStyle w:val="BodyText"/>
        <w:jc w:val="both"/>
        <w:rPr>
          <w:lang w:val="ro-RO" w:eastAsia="ar-SA"/>
        </w:rPr>
      </w:pPr>
      <w:r w:rsidRPr="008B17D4">
        <w:rPr>
          <w:lang w:val="ro-RO" w:eastAsia="ar-SA"/>
        </w:rPr>
        <w:t>În această aplicație nu folosim fișiere externe pentru salvarea datelor (cum ar fi fișiere CSV sau Excel). Totul este salvat direct în baza de date MongoDB.</w:t>
      </w:r>
    </w:p>
    <w:p w14:paraId="3E4FD2E2" w14:textId="77777777" w:rsidR="00956AF4" w:rsidRDefault="00956AF4" w:rsidP="00956AF4">
      <w:pPr>
        <w:pStyle w:val="Heading4"/>
        <w:rPr>
          <w:i/>
          <w:lang w:val="ro-RO"/>
        </w:rPr>
      </w:pPr>
      <w:bookmarkStart w:id="35" w:name="_Toc160527857"/>
      <w:r w:rsidRPr="00956AF4">
        <w:rPr>
          <w:lang w:val="ro-RO"/>
        </w:rPr>
        <w:t>Obiecte de date și structuri de date rezultante</w:t>
      </w:r>
      <w:bookmarkEnd w:id="35"/>
    </w:p>
    <w:p w14:paraId="3BA4BE5C" w14:textId="3229D4A7" w:rsidR="0049283F" w:rsidRPr="0049283F" w:rsidRDefault="0049283F" w:rsidP="0049283F">
      <w:pPr>
        <w:pStyle w:val="BodyText"/>
        <w:rPr>
          <w:lang w:val="ro-RO" w:eastAsia="ar-SA"/>
        </w:rPr>
      </w:pPr>
      <w:r w:rsidRPr="0049283F">
        <w:rPr>
          <w:lang w:val="ro-RO" w:eastAsia="ar-SA"/>
        </w:rPr>
        <w:t>Baza de date este organizată în trei colecții principale, fiecare reprezentând un obiect de date important în funcționarea aplicației. Structura fiecărei colecții este gândită astfel încât să conțină toate informațiile necesare pentru a susține funcționalitățile platformei, cum ar fi înregistrarea utilizatorilor, postarea de anunțuri și căutarea vehiculelor.</w:t>
      </w:r>
    </w:p>
    <w:p w14:paraId="3A279FAC" w14:textId="7B81F48C" w:rsidR="0049283F" w:rsidRPr="0049283F" w:rsidRDefault="0049283F" w:rsidP="0049283F">
      <w:pPr>
        <w:pStyle w:val="BodyText"/>
        <w:rPr>
          <w:lang w:val="ro-RO" w:eastAsia="ar-SA"/>
        </w:rPr>
      </w:pPr>
      <w:r w:rsidRPr="0049283F">
        <w:rPr>
          <w:lang w:val="ro-RO" w:eastAsia="ar-SA"/>
        </w:rPr>
        <w:t>1. Utilizatori (Users)</w:t>
      </w:r>
    </w:p>
    <w:p w14:paraId="3BB6F77A" w14:textId="6887E6B4" w:rsidR="0049283F" w:rsidRPr="0049283F" w:rsidRDefault="0049283F" w:rsidP="0049283F">
      <w:pPr>
        <w:pStyle w:val="BodyText"/>
        <w:rPr>
          <w:lang w:val="ro-RO" w:eastAsia="ar-SA"/>
        </w:rPr>
      </w:pPr>
      <w:r w:rsidRPr="0049283F">
        <w:rPr>
          <w:lang w:val="ro-RO" w:eastAsia="ar-SA"/>
        </w:rPr>
        <w:t>Această colecție stochează datele utilizatorilor care se înregistrează în platformă.</w:t>
      </w:r>
    </w:p>
    <w:p w14:paraId="7540C7F4" w14:textId="77777777" w:rsidR="0049283F" w:rsidRPr="0049283F" w:rsidRDefault="0049283F" w:rsidP="0049283F">
      <w:pPr>
        <w:pStyle w:val="BodyText"/>
        <w:rPr>
          <w:lang w:val="ro-RO" w:eastAsia="ar-SA"/>
        </w:rPr>
      </w:pPr>
      <w:r w:rsidRPr="0049283F">
        <w:rPr>
          <w:lang w:val="ro-RO" w:eastAsia="ar-SA"/>
        </w:rPr>
        <w:t>Structura câmpurilor:</w:t>
      </w:r>
    </w:p>
    <w:p w14:paraId="5143C42A" w14:textId="77777777" w:rsidR="0049283F" w:rsidRPr="0049283F" w:rsidRDefault="0049283F" w:rsidP="0049283F">
      <w:pPr>
        <w:pStyle w:val="BodyText"/>
        <w:rPr>
          <w:lang w:val="ro-RO" w:eastAsia="ar-SA"/>
        </w:rPr>
      </w:pPr>
      <w:r w:rsidRPr="0049283F">
        <w:rPr>
          <w:lang w:val="ro-RO" w:eastAsia="ar-SA"/>
        </w:rPr>
        <w:t>username – nume de utilizator (tip: text)</w:t>
      </w:r>
    </w:p>
    <w:p w14:paraId="2FC96815" w14:textId="77777777" w:rsidR="0049283F" w:rsidRPr="0049283F" w:rsidRDefault="0049283F" w:rsidP="0049283F">
      <w:pPr>
        <w:pStyle w:val="BodyText"/>
        <w:rPr>
          <w:lang w:val="ro-RO" w:eastAsia="ar-SA"/>
        </w:rPr>
      </w:pPr>
      <w:r w:rsidRPr="0049283F">
        <w:rPr>
          <w:lang w:val="ro-RO" w:eastAsia="ar-SA"/>
        </w:rPr>
        <w:t>email – adresă de email (tip: text)</w:t>
      </w:r>
    </w:p>
    <w:p w14:paraId="5CAACBE3" w14:textId="77777777" w:rsidR="0049283F" w:rsidRPr="0049283F" w:rsidRDefault="0049283F" w:rsidP="0049283F">
      <w:pPr>
        <w:pStyle w:val="BodyText"/>
        <w:rPr>
          <w:lang w:val="ro-RO" w:eastAsia="ar-SA"/>
        </w:rPr>
      </w:pPr>
      <w:r w:rsidRPr="0049283F">
        <w:rPr>
          <w:lang w:val="ro-RO" w:eastAsia="ar-SA"/>
        </w:rPr>
        <w:t>parola – parolă criptată (tip: text)</w:t>
      </w:r>
    </w:p>
    <w:p w14:paraId="1F5CB0A3" w14:textId="77777777" w:rsidR="0049283F" w:rsidRPr="0049283F" w:rsidRDefault="0049283F" w:rsidP="0049283F">
      <w:pPr>
        <w:pStyle w:val="BodyText"/>
        <w:rPr>
          <w:lang w:val="ro-RO" w:eastAsia="ar-SA"/>
        </w:rPr>
      </w:pPr>
      <w:r w:rsidRPr="0049283F">
        <w:rPr>
          <w:lang w:val="ro-RO" w:eastAsia="ar-SA"/>
        </w:rPr>
        <w:t>telefon – număr de telefon (tip: text)</w:t>
      </w:r>
    </w:p>
    <w:p w14:paraId="41F129A4" w14:textId="77777777" w:rsidR="0049283F" w:rsidRPr="0049283F" w:rsidRDefault="0049283F" w:rsidP="0049283F">
      <w:pPr>
        <w:pStyle w:val="BodyText"/>
        <w:rPr>
          <w:lang w:val="ro-RO" w:eastAsia="ar-SA"/>
        </w:rPr>
      </w:pPr>
    </w:p>
    <w:p w14:paraId="5BD75CE8" w14:textId="77777777" w:rsidR="0049283F" w:rsidRPr="0049283F" w:rsidRDefault="0049283F" w:rsidP="0049283F">
      <w:pPr>
        <w:pStyle w:val="BodyText"/>
        <w:rPr>
          <w:lang w:val="ro-RO" w:eastAsia="ar-SA"/>
        </w:rPr>
      </w:pPr>
      <w:r w:rsidRPr="0049283F">
        <w:rPr>
          <w:lang w:val="ro-RO" w:eastAsia="ar-SA"/>
        </w:rPr>
        <w:lastRenderedPageBreak/>
        <w:t xml:space="preserve"> 2. Vehicule (Vehicles)</w:t>
      </w:r>
    </w:p>
    <w:p w14:paraId="7014126F" w14:textId="77777777" w:rsidR="0049283F" w:rsidRPr="0049283F" w:rsidRDefault="0049283F" w:rsidP="0049283F">
      <w:pPr>
        <w:pStyle w:val="BodyText"/>
        <w:rPr>
          <w:lang w:val="ro-RO" w:eastAsia="ar-SA"/>
        </w:rPr>
      </w:pPr>
      <w:r w:rsidRPr="0049283F">
        <w:rPr>
          <w:lang w:val="ro-RO" w:eastAsia="ar-SA"/>
        </w:rPr>
        <w:t>Conține date despre fiecare vehicul care poate fi asociat unui anunț.</w:t>
      </w:r>
    </w:p>
    <w:p w14:paraId="4D142A94" w14:textId="77777777" w:rsidR="0049283F" w:rsidRPr="0049283F" w:rsidRDefault="0049283F" w:rsidP="0049283F">
      <w:pPr>
        <w:pStyle w:val="BodyText"/>
        <w:rPr>
          <w:lang w:val="ro-RO" w:eastAsia="ar-SA"/>
        </w:rPr>
      </w:pPr>
    </w:p>
    <w:p w14:paraId="68204C95" w14:textId="09EA6CA0" w:rsidR="0049283F" w:rsidRPr="0049283F" w:rsidRDefault="0049283F" w:rsidP="0049283F">
      <w:pPr>
        <w:pStyle w:val="BodyText"/>
        <w:rPr>
          <w:lang w:val="ro-RO" w:eastAsia="ar-SA"/>
        </w:rPr>
      </w:pPr>
      <w:r w:rsidRPr="0049283F">
        <w:rPr>
          <w:lang w:val="ro-RO" w:eastAsia="ar-SA"/>
        </w:rPr>
        <w:t>Structura câmpurilor:</w:t>
      </w:r>
    </w:p>
    <w:p w14:paraId="3A26D6DB" w14:textId="77777777" w:rsidR="0049283F" w:rsidRPr="0049283F" w:rsidRDefault="0049283F" w:rsidP="0049283F">
      <w:pPr>
        <w:pStyle w:val="BodyText"/>
        <w:rPr>
          <w:lang w:val="ro-RO" w:eastAsia="ar-SA"/>
        </w:rPr>
      </w:pPr>
      <w:r w:rsidRPr="0049283F">
        <w:rPr>
          <w:lang w:val="ro-RO" w:eastAsia="ar-SA"/>
        </w:rPr>
        <w:t>marca – marca autovehiculului (ex: BMW, Audi)</w:t>
      </w:r>
    </w:p>
    <w:p w14:paraId="7F0D6A85" w14:textId="77777777" w:rsidR="0049283F" w:rsidRPr="0049283F" w:rsidRDefault="0049283F" w:rsidP="0049283F">
      <w:pPr>
        <w:pStyle w:val="BodyText"/>
        <w:rPr>
          <w:lang w:val="ro-RO" w:eastAsia="ar-SA"/>
        </w:rPr>
      </w:pPr>
      <w:r w:rsidRPr="0049283F">
        <w:rPr>
          <w:lang w:val="ro-RO" w:eastAsia="ar-SA"/>
        </w:rPr>
        <w:t>model – modelul specific (ex: A4, X5)</w:t>
      </w:r>
    </w:p>
    <w:p w14:paraId="40BC5DC9" w14:textId="77777777" w:rsidR="0049283F" w:rsidRPr="0049283F" w:rsidRDefault="0049283F" w:rsidP="0049283F">
      <w:pPr>
        <w:pStyle w:val="BodyText"/>
        <w:rPr>
          <w:lang w:val="ro-RO" w:eastAsia="ar-SA"/>
        </w:rPr>
      </w:pPr>
      <w:r w:rsidRPr="0049283F">
        <w:rPr>
          <w:lang w:val="ro-RO" w:eastAsia="ar-SA"/>
        </w:rPr>
        <w:t>an_fabricatie – anul fabricației (tip: numeric)</w:t>
      </w:r>
    </w:p>
    <w:p w14:paraId="1566D066" w14:textId="77777777" w:rsidR="0049283F" w:rsidRPr="0049283F" w:rsidRDefault="0049283F" w:rsidP="0049283F">
      <w:pPr>
        <w:pStyle w:val="BodyText"/>
        <w:rPr>
          <w:lang w:val="ro-RO" w:eastAsia="ar-SA"/>
        </w:rPr>
      </w:pPr>
      <w:r w:rsidRPr="0049283F">
        <w:rPr>
          <w:lang w:val="ro-RO" w:eastAsia="ar-SA"/>
        </w:rPr>
        <w:t>motorizare – tipul motorului (ex: 2.0 TDI)</w:t>
      </w:r>
    </w:p>
    <w:p w14:paraId="01226D67" w14:textId="37AE297D" w:rsidR="0049283F" w:rsidRPr="0049283F" w:rsidRDefault="0049283F" w:rsidP="0049283F">
      <w:pPr>
        <w:pStyle w:val="BodyText"/>
        <w:rPr>
          <w:lang w:val="ro-RO" w:eastAsia="ar-SA"/>
        </w:rPr>
      </w:pPr>
      <w:r w:rsidRPr="0049283F">
        <w:rPr>
          <w:lang w:val="ro-RO" w:eastAsia="ar-SA"/>
        </w:rPr>
        <w:t>transmisie – manuală sau automată</w:t>
      </w:r>
    </w:p>
    <w:p w14:paraId="20CBAC3C" w14:textId="77777777" w:rsidR="0049283F" w:rsidRPr="0049283F" w:rsidRDefault="0049283F" w:rsidP="0049283F">
      <w:pPr>
        <w:pStyle w:val="BodyText"/>
        <w:rPr>
          <w:lang w:val="ro-RO" w:eastAsia="ar-SA"/>
        </w:rPr>
      </w:pPr>
      <w:r w:rsidRPr="0049283F">
        <w:rPr>
          <w:lang w:val="ro-RO" w:eastAsia="ar-SA"/>
        </w:rPr>
        <w:t>pret – prețul vehiculului (tip: numeric)</w:t>
      </w:r>
    </w:p>
    <w:p w14:paraId="409B4CE5" w14:textId="77777777" w:rsidR="0049283F" w:rsidRPr="0049283F" w:rsidRDefault="0049283F" w:rsidP="0049283F">
      <w:pPr>
        <w:pStyle w:val="BodyText"/>
        <w:rPr>
          <w:lang w:val="ro-RO" w:eastAsia="ar-SA"/>
        </w:rPr>
      </w:pPr>
    </w:p>
    <w:p w14:paraId="20E1BD08" w14:textId="77777777" w:rsidR="0049283F" w:rsidRPr="0049283F" w:rsidRDefault="0049283F" w:rsidP="0049283F">
      <w:pPr>
        <w:pStyle w:val="BodyText"/>
        <w:rPr>
          <w:lang w:val="ro-RO" w:eastAsia="ar-SA"/>
        </w:rPr>
      </w:pPr>
      <w:r w:rsidRPr="0049283F">
        <w:rPr>
          <w:lang w:val="ro-RO" w:eastAsia="ar-SA"/>
        </w:rPr>
        <w:t xml:space="preserve"> 3. Anunțuri (Listings)</w:t>
      </w:r>
    </w:p>
    <w:p w14:paraId="7C4911D0" w14:textId="5E6D2B2A" w:rsidR="0049283F" w:rsidRPr="0049283F" w:rsidRDefault="0049283F" w:rsidP="0049283F">
      <w:pPr>
        <w:pStyle w:val="BodyText"/>
        <w:rPr>
          <w:lang w:val="ro-RO" w:eastAsia="ar-SA"/>
        </w:rPr>
      </w:pPr>
      <w:r w:rsidRPr="0049283F">
        <w:rPr>
          <w:lang w:val="ro-RO" w:eastAsia="ar-SA"/>
        </w:rPr>
        <w:t>Fiecare document din această colecție reprezintă un anunț publicat de un utilizator.</w:t>
      </w:r>
    </w:p>
    <w:p w14:paraId="1A3D56BF" w14:textId="77777777" w:rsidR="0049283F" w:rsidRPr="0049283F" w:rsidRDefault="0049283F" w:rsidP="0049283F">
      <w:pPr>
        <w:pStyle w:val="BodyText"/>
        <w:rPr>
          <w:lang w:val="ro-RO" w:eastAsia="ar-SA"/>
        </w:rPr>
      </w:pPr>
      <w:r w:rsidRPr="0049283F">
        <w:rPr>
          <w:lang w:val="ro-RO" w:eastAsia="ar-SA"/>
        </w:rPr>
        <w:t>Sructura câmpurilor:</w:t>
      </w:r>
    </w:p>
    <w:p w14:paraId="3E358C5E" w14:textId="77777777" w:rsidR="0049283F" w:rsidRPr="0049283F" w:rsidRDefault="0049283F" w:rsidP="0049283F">
      <w:pPr>
        <w:pStyle w:val="BodyText"/>
        <w:rPr>
          <w:lang w:val="ro-RO" w:eastAsia="ar-SA"/>
        </w:rPr>
      </w:pPr>
      <w:r w:rsidRPr="0049283F">
        <w:rPr>
          <w:lang w:val="ro-RO" w:eastAsia="ar-SA"/>
        </w:rPr>
        <w:t>titlu – titlul anunțului</w:t>
      </w:r>
    </w:p>
    <w:p w14:paraId="2756C7B8" w14:textId="77777777" w:rsidR="0049283F" w:rsidRPr="0049283F" w:rsidRDefault="0049283F" w:rsidP="0049283F">
      <w:pPr>
        <w:pStyle w:val="BodyText"/>
        <w:rPr>
          <w:lang w:val="ro-RO" w:eastAsia="ar-SA"/>
        </w:rPr>
      </w:pPr>
      <w:r w:rsidRPr="0049283F">
        <w:rPr>
          <w:lang w:val="ro-RO" w:eastAsia="ar-SA"/>
        </w:rPr>
        <w:t>descriere – detalii suplimentare</w:t>
      </w:r>
    </w:p>
    <w:p w14:paraId="4738A1F4" w14:textId="77777777" w:rsidR="0049283F" w:rsidRPr="0049283F" w:rsidRDefault="0049283F" w:rsidP="0049283F">
      <w:pPr>
        <w:pStyle w:val="BodyText"/>
        <w:rPr>
          <w:lang w:val="ro-RO" w:eastAsia="ar-SA"/>
        </w:rPr>
      </w:pPr>
      <w:r w:rsidRPr="0049283F">
        <w:rPr>
          <w:lang w:val="ro-RO" w:eastAsia="ar-SA"/>
        </w:rPr>
        <w:t>id_utilizator – referință către utilizatorul care a postat (tip: ObjectId)</w:t>
      </w:r>
    </w:p>
    <w:p w14:paraId="62A9EBC0" w14:textId="77777777" w:rsidR="0049283F" w:rsidRPr="0049283F" w:rsidRDefault="0049283F" w:rsidP="0049283F">
      <w:pPr>
        <w:pStyle w:val="BodyText"/>
        <w:rPr>
          <w:lang w:val="ro-RO" w:eastAsia="ar-SA"/>
        </w:rPr>
      </w:pPr>
      <w:r w:rsidRPr="0049283F">
        <w:rPr>
          <w:lang w:val="ro-RO" w:eastAsia="ar-SA"/>
        </w:rPr>
        <w:t>id_vehicul – referință către vehiculul asociat (tip: ObjectId)</w:t>
      </w:r>
    </w:p>
    <w:p w14:paraId="2BC603FC" w14:textId="77777777" w:rsidR="0049283F" w:rsidRPr="0049283F" w:rsidRDefault="0049283F" w:rsidP="0049283F">
      <w:pPr>
        <w:pStyle w:val="BodyText"/>
        <w:rPr>
          <w:lang w:val="ro-RO" w:eastAsia="ar-SA"/>
        </w:rPr>
      </w:pPr>
      <w:r w:rsidRPr="0049283F">
        <w:rPr>
          <w:lang w:val="ro-RO" w:eastAsia="ar-SA"/>
        </w:rPr>
        <w:t>data_postarii – data la care a fost publicat anunțul</w:t>
      </w:r>
    </w:p>
    <w:p w14:paraId="6693AF37" w14:textId="77777777" w:rsidR="0049283F" w:rsidRPr="0049283F" w:rsidRDefault="0049283F" w:rsidP="0049283F">
      <w:pPr>
        <w:pStyle w:val="BodyText"/>
        <w:rPr>
          <w:lang w:val="ro-RO" w:eastAsia="ar-SA"/>
        </w:rPr>
      </w:pPr>
    </w:p>
    <w:p w14:paraId="4AB5B48F" w14:textId="77777777" w:rsidR="0049283F" w:rsidRPr="0049283F" w:rsidRDefault="0049283F" w:rsidP="0049283F">
      <w:pPr>
        <w:pStyle w:val="BodyText"/>
        <w:rPr>
          <w:lang w:val="ro-RO" w:eastAsia="ar-SA"/>
        </w:rPr>
      </w:pPr>
      <w:r w:rsidRPr="0049283F">
        <w:rPr>
          <w:lang w:val="ro-RO" w:eastAsia="ar-SA"/>
        </w:rPr>
        <w:t>Toate aceste structuri sunt documente JSON și permit adăugarea de câmpuri noi în viitor, dacă va fi nevoie de extinderea funcționalităților. Structura este simplă, dar suficient de flexibilă pentru o aplicație web modernă.</w:t>
      </w:r>
    </w:p>
    <w:p w14:paraId="6E0A6390" w14:textId="77777777" w:rsidR="0049283F" w:rsidRPr="0049283F" w:rsidRDefault="0049283F" w:rsidP="0049283F">
      <w:pPr>
        <w:pStyle w:val="BodyText"/>
        <w:rPr>
          <w:lang w:val="ro-RO" w:eastAsia="ar-SA"/>
        </w:rPr>
      </w:pPr>
    </w:p>
    <w:p w14:paraId="33EF4C99" w14:textId="1203E602" w:rsidR="00521555" w:rsidRPr="00A114E1" w:rsidRDefault="00956AF4" w:rsidP="00315C8A">
      <w:pPr>
        <w:pStyle w:val="Heading3"/>
        <w:rPr>
          <w:lang w:val="ro-RO"/>
        </w:rPr>
      </w:pPr>
      <w:bookmarkStart w:id="36" w:name="_Toc160527859"/>
      <w:r>
        <w:rPr>
          <w:lang w:val="ro-RO"/>
        </w:rPr>
        <w:t>Conversii de date</w:t>
      </w:r>
      <w:bookmarkEnd w:id="36"/>
    </w:p>
    <w:p w14:paraId="4A169CB8" w14:textId="0F313E77" w:rsidR="008B17D4" w:rsidRPr="008B17D4" w:rsidRDefault="008B17D4" w:rsidP="008B17D4">
      <w:pPr>
        <w:pStyle w:val="BodyText"/>
        <w:jc w:val="both"/>
        <w:rPr>
          <w:lang w:val="ro-RO" w:eastAsia="ar-SA"/>
        </w:rPr>
      </w:pPr>
      <w:r w:rsidRPr="008B17D4">
        <w:rPr>
          <w:lang w:val="ro-RO" w:eastAsia="ar-SA"/>
        </w:rPr>
        <w:t>În cadrul platformei noastre, nu sunt necesare conversii complexe de date între formate externe și baza de date, deoarece toate datele sunt introduse direct de utilizatori prin interfața web și sunt transmise în format JSON către server. Acest format este compatibil cu MongoDB, care stochează datele tot în formă de documente JSON.</w:t>
      </w:r>
    </w:p>
    <w:p w14:paraId="39F8C12D" w14:textId="27E8B170" w:rsidR="008B17D4" w:rsidRPr="008B17D4" w:rsidRDefault="008B17D4" w:rsidP="008B17D4">
      <w:pPr>
        <w:pStyle w:val="BodyText"/>
        <w:jc w:val="both"/>
        <w:rPr>
          <w:lang w:val="ro-RO" w:eastAsia="ar-SA"/>
        </w:rPr>
      </w:pPr>
      <w:r w:rsidRPr="008B17D4">
        <w:rPr>
          <w:lang w:val="ro-RO" w:eastAsia="ar-SA"/>
        </w:rPr>
        <w:t>Totuși, în timpul procesării datelor, există câteva conversii interne simple, gestionate automat de backend:</w:t>
      </w:r>
    </w:p>
    <w:p w14:paraId="1717BF88" w14:textId="77777777" w:rsidR="008B17D4" w:rsidRPr="008B17D4" w:rsidRDefault="008B17D4" w:rsidP="008B17D4">
      <w:pPr>
        <w:pStyle w:val="BodyText"/>
        <w:jc w:val="both"/>
        <w:rPr>
          <w:lang w:val="ro-RO" w:eastAsia="ar-SA"/>
        </w:rPr>
      </w:pPr>
      <w:r w:rsidRPr="008B17D4">
        <w:rPr>
          <w:lang w:val="ro-RO" w:eastAsia="ar-SA"/>
        </w:rPr>
        <w:t>Conversia parolei introduse de utilizator într-un hash criptat (pentru siguranță).</w:t>
      </w:r>
    </w:p>
    <w:p w14:paraId="051B7244" w14:textId="77777777" w:rsidR="008B17D4" w:rsidRPr="008B17D4" w:rsidRDefault="008B17D4" w:rsidP="008B17D4">
      <w:pPr>
        <w:pStyle w:val="BodyText"/>
        <w:jc w:val="both"/>
        <w:rPr>
          <w:lang w:val="ro-RO" w:eastAsia="ar-SA"/>
        </w:rPr>
      </w:pPr>
      <w:r w:rsidRPr="008B17D4">
        <w:rPr>
          <w:lang w:val="ro-RO" w:eastAsia="ar-SA"/>
        </w:rPr>
        <w:t>Conversia câmpurilor de tip dată (ex: data postării anunțului) într-un format standard (ISODate) pentru a putea fi comparate sau filtrate ulterior.</w:t>
      </w:r>
    </w:p>
    <w:p w14:paraId="2CE48185" w14:textId="3D0BE4F1" w:rsidR="008B17D4" w:rsidRPr="008B17D4" w:rsidRDefault="008B17D4" w:rsidP="008B17D4">
      <w:pPr>
        <w:pStyle w:val="BodyText"/>
        <w:jc w:val="both"/>
        <w:rPr>
          <w:lang w:val="ro-RO" w:eastAsia="ar-SA"/>
        </w:rPr>
      </w:pPr>
      <w:r w:rsidRPr="008B17D4">
        <w:rPr>
          <w:lang w:val="ro-RO" w:eastAsia="ar-SA"/>
        </w:rPr>
        <w:t>Conversia datelor numerice (ex: prețul mașinii) din string (text) în număr întreg sau zecimal, pentru a permite sortări și filtrări.</w:t>
      </w:r>
    </w:p>
    <w:p w14:paraId="118267E1" w14:textId="5549A3CE" w:rsidR="008B17D4" w:rsidRPr="008B17D4" w:rsidRDefault="008B17D4" w:rsidP="008B17D4">
      <w:pPr>
        <w:pStyle w:val="BodyText"/>
        <w:jc w:val="both"/>
        <w:rPr>
          <w:lang w:val="ro-RO" w:eastAsia="ar-SA"/>
        </w:rPr>
      </w:pPr>
      <w:r w:rsidRPr="008B17D4">
        <w:rPr>
          <w:lang w:val="ro-RO" w:eastAsia="ar-SA"/>
        </w:rPr>
        <w:lastRenderedPageBreak/>
        <w:t>Aceste transformări se fac automat de serverul Node.js, înainte ca datele să fie salvate în baza de date. Astfel, ne asigurăm că toate datele sunt coerente, corect formatate și ușor de procesat.</w:t>
      </w:r>
    </w:p>
    <w:p w14:paraId="33EF4C9B" w14:textId="412EC33B" w:rsidR="00521555" w:rsidRPr="00A114E1" w:rsidRDefault="00956AF4" w:rsidP="00315C8A">
      <w:pPr>
        <w:pStyle w:val="Heading3"/>
        <w:rPr>
          <w:lang w:val="ro-RO"/>
        </w:rPr>
      </w:pPr>
      <w:bookmarkStart w:id="37" w:name="_Toc160527860"/>
      <w:r>
        <w:rPr>
          <w:lang w:val="ro-RO"/>
        </w:rPr>
        <w:t>Interfețe utilizator</w:t>
      </w:r>
      <w:bookmarkEnd w:id="37"/>
    </w:p>
    <w:p w14:paraId="48DD96CA" w14:textId="2EF083FA" w:rsidR="0049283F" w:rsidRPr="0049283F" w:rsidRDefault="0049283F" w:rsidP="0049283F">
      <w:pPr>
        <w:pStyle w:val="BodyText"/>
        <w:jc w:val="both"/>
        <w:rPr>
          <w:lang w:val="ro-RO" w:eastAsia="ar-SA"/>
        </w:rPr>
      </w:pPr>
      <w:r w:rsidRPr="0049283F">
        <w:rPr>
          <w:lang w:eastAsia="ar-SA"/>
        </w:rPr>
        <w:t>Interfețele utilizator sunt reprezentate de paginile și funcționalitățile prin care utilizatorii interacționează direct cu aplicația. Platforma este destinată atât utilizatorilor obișnuiți (care doresc să cumpere sau să vândă un vehicul), cât și administratorilor (care pot gestiona utilizatorii și conținutul).</w:t>
      </w:r>
    </w:p>
    <w:p w14:paraId="33EF4C9D" w14:textId="4CA729D1" w:rsidR="00892260" w:rsidRPr="00A114E1" w:rsidRDefault="00892260" w:rsidP="00315C8A">
      <w:pPr>
        <w:pStyle w:val="Heading4"/>
        <w:rPr>
          <w:lang w:val="ro-RO"/>
        </w:rPr>
      </w:pPr>
      <w:bookmarkStart w:id="38" w:name="_Toc403385959"/>
      <w:bookmarkStart w:id="39" w:name="_Toc160527861"/>
      <w:r w:rsidRPr="00A114E1">
        <w:rPr>
          <w:lang w:val="ro-RO"/>
        </w:rPr>
        <w:t>In</w:t>
      </w:r>
      <w:bookmarkEnd w:id="38"/>
      <w:r w:rsidR="00956AF4">
        <w:rPr>
          <w:lang w:val="ro-RO"/>
        </w:rPr>
        <w:t>trări</w:t>
      </w:r>
      <w:bookmarkEnd w:id="39"/>
    </w:p>
    <w:p w14:paraId="231AC35A" w14:textId="77777777" w:rsidR="0049283F" w:rsidRPr="0049283F" w:rsidRDefault="0049283F" w:rsidP="0049283F">
      <w:pPr>
        <w:pStyle w:val="BodyText"/>
        <w:rPr>
          <w:lang w:eastAsia="ar-SA"/>
        </w:rPr>
      </w:pPr>
      <w:r w:rsidRPr="0049283F">
        <w:rPr>
          <w:lang w:eastAsia="ar-SA"/>
        </w:rPr>
        <w:t>Utilizatorul poate introduce date în platformă prin diferite formulare, cum ar fi:</w:t>
      </w:r>
    </w:p>
    <w:p w14:paraId="54C50CCA" w14:textId="77777777" w:rsidR="0049283F" w:rsidRPr="0049283F" w:rsidRDefault="0049283F" w:rsidP="0049283F">
      <w:pPr>
        <w:pStyle w:val="BodyText"/>
        <w:numPr>
          <w:ilvl w:val="0"/>
          <w:numId w:val="34"/>
        </w:numPr>
        <w:rPr>
          <w:lang w:eastAsia="ar-SA"/>
        </w:rPr>
      </w:pPr>
      <w:r w:rsidRPr="0049283F">
        <w:rPr>
          <w:lang w:eastAsia="ar-SA"/>
        </w:rPr>
        <w:t>Formular de înregistrare: utilizatorul introduce un nume, o parolă, un email și un număr de telefon.</w:t>
      </w:r>
    </w:p>
    <w:p w14:paraId="26888AF5" w14:textId="77777777" w:rsidR="0049283F" w:rsidRPr="0049283F" w:rsidRDefault="0049283F" w:rsidP="0049283F">
      <w:pPr>
        <w:pStyle w:val="BodyText"/>
        <w:numPr>
          <w:ilvl w:val="0"/>
          <w:numId w:val="34"/>
        </w:numPr>
        <w:rPr>
          <w:lang w:eastAsia="ar-SA"/>
        </w:rPr>
      </w:pPr>
      <w:r w:rsidRPr="0049283F">
        <w:rPr>
          <w:lang w:eastAsia="ar-SA"/>
        </w:rPr>
        <w:t>Formular de autentificare: necesită email și parolă.</w:t>
      </w:r>
    </w:p>
    <w:p w14:paraId="5F47B038" w14:textId="77777777" w:rsidR="0049283F" w:rsidRPr="0049283F" w:rsidRDefault="0049283F" w:rsidP="0049283F">
      <w:pPr>
        <w:pStyle w:val="BodyText"/>
        <w:numPr>
          <w:ilvl w:val="0"/>
          <w:numId w:val="34"/>
        </w:numPr>
        <w:rPr>
          <w:lang w:eastAsia="ar-SA"/>
        </w:rPr>
      </w:pPr>
      <w:r w:rsidRPr="0049283F">
        <w:rPr>
          <w:lang w:eastAsia="ar-SA"/>
        </w:rPr>
        <w:t>Formular de adăugare anunț: utilizatorul completează detalii precum marca, modelul, anul, descrierea, prețul etc.</w:t>
      </w:r>
    </w:p>
    <w:p w14:paraId="5C403EAA" w14:textId="77777777" w:rsidR="0049283F" w:rsidRPr="0049283F" w:rsidRDefault="0049283F" w:rsidP="0049283F">
      <w:pPr>
        <w:pStyle w:val="BodyText"/>
        <w:numPr>
          <w:ilvl w:val="0"/>
          <w:numId w:val="34"/>
        </w:numPr>
        <w:rPr>
          <w:lang w:eastAsia="ar-SA"/>
        </w:rPr>
      </w:pPr>
      <w:r w:rsidRPr="0049283F">
        <w:rPr>
          <w:lang w:eastAsia="ar-SA"/>
        </w:rPr>
        <w:t>Filtru de căutare vehicule: utilizatorul poate selecta marca, interval de preț, tip de combustibil etc.</w:t>
      </w:r>
    </w:p>
    <w:p w14:paraId="27B0F64C" w14:textId="77777777" w:rsidR="0049283F" w:rsidRPr="0049283F" w:rsidRDefault="0049283F" w:rsidP="0049283F">
      <w:pPr>
        <w:pStyle w:val="BodyText"/>
        <w:rPr>
          <w:lang w:eastAsia="ar-SA"/>
        </w:rPr>
      </w:pPr>
      <w:r w:rsidRPr="0049283F">
        <w:rPr>
          <w:lang w:eastAsia="ar-SA"/>
        </w:rPr>
        <w:t>Aceste date sunt validate în browser și apoi trimise către server în format JSON.</w:t>
      </w:r>
    </w:p>
    <w:p w14:paraId="7D2DB0A0" w14:textId="77777777" w:rsidR="0049283F" w:rsidRPr="0049283F" w:rsidRDefault="0049283F" w:rsidP="0049283F">
      <w:pPr>
        <w:pStyle w:val="BodyText"/>
        <w:rPr>
          <w:lang w:val="ro-RO" w:eastAsia="ar-SA"/>
        </w:rPr>
      </w:pPr>
    </w:p>
    <w:p w14:paraId="33EF4CA4" w14:textId="3C0C3F14" w:rsidR="00892260" w:rsidRDefault="00CB525B" w:rsidP="00315C8A">
      <w:pPr>
        <w:pStyle w:val="Heading4"/>
        <w:rPr>
          <w:lang w:val="ro-RO"/>
        </w:rPr>
      </w:pPr>
      <w:bookmarkStart w:id="40" w:name="_Toc160527862"/>
      <w:r>
        <w:rPr>
          <w:lang w:val="ro-RO"/>
        </w:rPr>
        <w:t>Ieșiri</w:t>
      </w:r>
      <w:bookmarkEnd w:id="40"/>
    </w:p>
    <w:p w14:paraId="4EF23959" w14:textId="77777777" w:rsidR="0049283F" w:rsidRPr="0049283F" w:rsidRDefault="0049283F" w:rsidP="0049283F">
      <w:pPr>
        <w:jc w:val="both"/>
      </w:pPr>
      <w:r w:rsidRPr="0049283F">
        <w:t>După ce utilizatorul introduce sau cere date, platforma afișează răspunsurile într-un mod vizual plăcut și ușor de înțeles. Exemple:</w:t>
      </w:r>
    </w:p>
    <w:p w14:paraId="3D8ED97C" w14:textId="77777777" w:rsidR="0049283F" w:rsidRPr="0049283F" w:rsidRDefault="0049283F" w:rsidP="0049283F">
      <w:pPr>
        <w:numPr>
          <w:ilvl w:val="0"/>
          <w:numId w:val="35"/>
        </w:numPr>
        <w:jc w:val="both"/>
      </w:pPr>
      <w:r w:rsidRPr="0049283F">
        <w:t>Listă cu anunțuri filtrate, în funcție de cerințele introduse.</w:t>
      </w:r>
    </w:p>
    <w:p w14:paraId="2C3A2ED5" w14:textId="77777777" w:rsidR="0049283F" w:rsidRPr="0049283F" w:rsidRDefault="0049283F" w:rsidP="0049283F">
      <w:pPr>
        <w:numPr>
          <w:ilvl w:val="0"/>
          <w:numId w:val="35"/>
        </w:numPr>
        <w:jc w:val="both"/>
      </w:pPr>
      <w:r w:rsidRPr="0049283F">
        <w:t>Pagini de detalii pentru fiecare vehicul, cu poze și informații complete.</w:t>
      </w:r>
    </w:p>
    <w:p w14:paraId="4F23717A" w14:textId="77777777" w:rsidR="0049283F" w:rsidRPr="0049283F" w:rsidRDefault="0049283F" w:rsidP="0049283F">
      <w:pPr>
        <w:numPr>
          <w:ilvl w:val="0"/>
          <w:numId w:val="35"/>
        </w:numPr>
        <w:jc w:val="both"/>
      </w:pPr>
      <w:r w:rsidRPr="0049283F">
        <w:t>Mesaje de confirmare sau eroare, în cazul în care datele introduse nu sunt valide.</w:t>
      </w:r>
    </w:p>
    <w:p w14:paraId="1DC535D5" w14:textId="77777777" w:rsidR="0049283F" w:rsidRPr="0049283F" w:rsidRDefault="0049283F" w:rsidP="0049283F">
      <w:pPr>
        <w:numPr>
          <w:ilvl w:val="0"/>
          <w:numId w:val="35"/>
        </w:numPr>
        <w:jc w:val="both"/>
      </w:pPr>
      <w:r w:rsidRPr="0049283F">
        <w:t>Profilul utilizatorului, cu lista anunțurilor postate și opțiuni de modificare sau ștergere.</w:t>
      </w:r>
    </w:p>
    <w:p w14:paraId="31AEDE0F" w14:textId="77777777" w:rsidR="0049283F" w:rsidRPr="0049283F" w:rsidRDefault="0049283F" w:rsidP="0049283F">
      <w:pPr>
        <w:jc w:val="both"/>
      </w:pPr>
      <w:r w:rsidRPr="0049283F">
        <w:t>Toate aceste interfețe sunt realizate cu HTML, CSS și JavaScript, iar datele afișate sunt preluate din backend prin API-uri REST.</w:t>
      </w:r>
    </w:p>
    <w:p w14:paraId="7EE1987E" w14:textId="77777777" w:rsidR="0049283F" w:rsidRPr="0049283F" w:rsidRDefault="0049283F" w:rsidP="0049283F">
      <w:pPr>
        <w:rPr>
          <w:lang w:val="ro-RO"/>
        </w:rPr>
      </w:pPr>
    </w:p>
    <w:p w14:paraId="33EF4CAB" w14:textId="02684B3C" w:rsidR="00521555" w:rsidRPr="00A114E1" w:rsidRDefault="00956AF4" w:rsidP="00315C8A">
      <w:pPr>
        <w:pStyle w:val="Heading3"/>
        <w:rPr>
          <w:lang w:val="ro-RO"/>
        </w:rPr>
      </w:pPr>
      <w:bookmarkStart w:id="41" w:name="_Toc160527863"/>
      <w:r>
        <w:rPr>
          <w:lang w:val="ro-RO"/>
        </w:rPr>
        <w:t>Proiectarea interfețelor cu utilizatorul</w:t>
      </w:r>
      <w:bookmarkEnd w:id="41"/>
    </w:p>
    <w:p w14:paraId="5C96A894" w14:textId="77777777" w:rsidR="0049283F" w:rsidRPr="0049283F" w:rsidRDefault="0049283F" w:rsidP="0049283F">
      <w:pPr>
        <w:pStyle w:val="BodyText"/>
        <w:jc w:val="both"/>
        <w:rPr>
          <w:lang w:eastAsia="ar-SA"/>
        </w:rPr>
      </w:pPr>
      <w:r w:rsidRPr="0049283F">
        <w:rPr>
          <w:lang w:eastAsia="ar-SA"/>
        </w:rPr>
        <w:t>Interfața aplicației a fost gândită să fie simplă, intuitivă și ușor de folosit de către orice utilizator, indiferent de experiența acestuia cu platformele online. Toate paginile aplicației sunt realizate cu ajutorul HTML pentru structură, CSS pentru design și JavaScript pentru interactivitate.</w:t>
      </w:r>
    </w:p>
    <w:p w14:paraId="1ACE1D9E" w14:textId="77777777" w:rsidR="0049283F" w:rsidRPr="0049283F" w:rsidRDefault="0049283F" w:rsidP="0049283F">
      <w:pPr>
        <w:pStyle w:val="BodyText"/>
        <w:jc w:val="both"/>
        <w:rPr>
          <w:lang w:eastAsia="ar-SA"/>
        </w:rPr>
      </w:pPr>
      <w:r w:rsidRPr="0049283F">
        <w:rPr>
          <w:lang w:eastAsia="ar-SA"/>
        </w:rPr>
        <w:t>Principalele pagini ale aplicației:</w:t>
      </w:r>
    </w:p>
    <w:p w14:paraId="705306CB" w14:textId="77777777" w:rsidR="0049283F" w:rsidRPr="0049283F" w:rsidRDefault="0049283F" w:rsidP="0049283F">
      <w:pPr>
        <w:pStyle w:val="BodyText"/>
        <w:jc w:val="both"/>
        <w:rPr>
          <w:lang w:eastAsia="ar-SA"/>
        </w:rPr>
      </w:pPr>
      <w:r w:rsidRPr="0049283F">
        <w:rPr>
          <w:lang w:eastAsia="ar-SA"/>
        </w:rPr>
        <w:t>Pagina de autentificare (login):</w:t>
      </w:r>
    </w:p>
    <w:p w14:paraId="3C389621" w14:textId="77777777" w:rsidR="0049283F" w:rsidRPr="0049283F" w:rsidRDefault="0049283F" w:rsidP="0049283F">
      <w:pPr>
        <w:pStyle w:val="BodyText"/>
        <w:jc w:val="both"/>
        <w:rPr>
          <w:lang w:eastAsia="ar-SA"/>
        </w:rPr>
      </w:pPr>
      <w:r w:rsidRPr="0049283F">
        <w:rPr>
          <w:lang w:eastAsia="ar-SA"/>
        </w:rPr>
        <w:t>Conține două câmpuri: email și parolă.</w:t>
      </w:r>
    </w:p>
    <w:p w14:paraId="61E4378B" w14:textId="77777777" w:rsidR="0049283F" w:rsidRPr="0049283F" w:rsidRDefault="0049283F" w:rsidP="0049283F">
      <w:pPr>
        <w:pStyle w:val="BodyText"/>
        <w:jc w:val="both"/>
        <w:rPr>
          <w:lang w:eastAsia="ar-SA"/>
        </w:rPr>
      </w:pPr>
      <w:r w:rsidRPr="0049283F">
        <w:rPr>
          <w:lang w:eastAsia="ar-SA"/>
        </w:rPr>
        <w:t>Buton de autentificare și link către pagina de înregistrare.</w:t>
      </w:r>
    </w:p>
    <w:p w14:paraId="0B33BB3F" w14:textId="77777777" w:rsidR="0049283F" w:rsidRPr="0049283F" w:rsidRDefault="0049283F" w:rsidP="0049283F">
      <w:pPr>
        <w:pStyle w:val="BodyText"/>
        <w:jc w:val="both"/>
        <w:rPr>
          <w:lang w:eastAsia="ar-SA"/>
        </w:rPr>
      </w:pPr>
      <w:r w:rsidRPr="0049283F">
        <w:rPr>
          <w:lang w:eastAsia="ar-SA"/>
        </w:rPr>
        <w:lastRenderedPageBreak/>
        <w:t>În caz de eroare (ex: parolă greșită), apare un mesaj vizibil.</w:t>
      </w:r>
    </w:p>
    <w:p w14:paraId="5AA31B01" w14:textId="77777777" w:rsidR="0049283F" w:rsidRPr="0049283F" w:rsidRDefault="0049283F" w:rsidP="0049283F">
      <w:pPr>
        <w:pStyle w:val="BodyText"/>
        <w:jc w:val="both"/>
        <w:rPr>
          <w:lang w:eastAsia="ar-SA"/>
        </w:rPr>
      </w:pPr>
      <w:r w:rsidRPr="0049283F">
        <w:rPr>
          <w:lang w:eastAsia="ar-SA"/>
        </w:rPr>
        <w:t>Pagina de înregistrare (register):</w:t>
      </w:r>
    </w:p>
    <w:p w14:paraId="3E4FDB44" w14:textId="77777777" w:rsidR="0049283F" w:rsidRPr="0049283F" w:rsidRDefault="0049283F" w:rsidP="0049283F">
      <w:pPr>
        <w:pStyle w:val="BodyText"/>
        <w:jc w:val="both"/>
        <w:rPr>
          <w:lang w:eastAsia="ar-SA"/>
        </w:rPr>
      </w:pPr>
      <w:r w:rsidRPr="0049283F">
        <w:rPr>
          <w:lang w:eastAsia="ar-SA"/>
        </w:rPr>
        <w:t>Câmpuri: nume utilizator, email, telefon, parolă.</w:t>
      </w:r>
    </w:p>
    <w:p w14:paraId="189B9ABE" w14:textId="77777777" w:rsidR="0049283F" w:rsidRPr="0049283F" w:rsidRDefault="0049283F" w:rsidP="0049283F">
      <w:pPr>
        <w:pStyle w:val="BodyText"/>
        <w:jc w:val="both"/>
        <w:rPr>
          <w:lang w:eastAsia="ar-SA"/>
        </w:rPr>
      </w:pPr>
      <w:r w:rsidRPr="0049283F">
        <w:rPr>
          <w:lang w:eastAsia="ar-SA"/>
        </w:rPr>
        <w:t>Se verifică dacă emailul este valid și dacă parola are minim 8 caractere.</w:t>
      </w:r>
    </w:p>
    <w:p w14:paraId="248C391A" w14:textId="77777777" w:rsidR="0049283F" w:rsidRPr="0049283F" w:rsidRDefault="0049283F" w:rsidP="0049283F">
      <w:pPr>
        <w:pStyle w:val="BodyText"/>
        <w:jc w:val="both"/>
        <w:rPr>
          <w:lang w:eastAsia="ar-SA"/>
        </w:rPr>
      </w:pPr>
      <w:r w:rsidRPr="0049283F">
        <w:rPr>
          <w:lang w:eastAsia="ar-SA"/>
        </w:rPr>
        <w:t>După înregistrare, utilizatorul este redirecționat automat către pagina principală.</w:t>
      </w:r>
    </w:p>
    <w:p w14:paraId="32775843" w14:textId="77777777" w:rsidR="0049283F" w:rsidRPr="0049283F" w:rsidRDefault="0049283F" w:rsidP="0049283F">
      <w:pPr>
        <w:pStyle w:val="BodyText"/>
        <w:jc w:val="both"/>
        <w:rPr>
          <w:lang w:eastAsia="ar-SA"/>
        </w:rPr>
      </w:pPr>
      <w:r w:rsidRPr="0049283F">
        <w:rPr>
          <w:lang w:eastAsia="ar-SA"/>
        </w:rPr>
        <w:t>Dashboard / Pagina principală:</w:t>
      </w:r>
    </w:p>
    <w:p w14:paraId="2781D690" w14:textId="77777777" w:rsidR="0049283F" w:rsidRPr="0049283F" w:rsidRDefault="0049283F" w:rsidP="0049283F">
      <w:pPr>
        <w:pStyle w:val="BodyText"/>
        <w:jc w:val="both"/>
        <w:rPr>
          <w:lang w:eastAsia="ar-SA"/>
        </w:rPr>
      </w:pPr>
      <w:r w:rsidRPr="0049283F">
        <w:rPr>
          <w:lang w:eastAsia="ar-SA"/>
        </w:rPr>
        <w:t>Afișează toate anunțurile recente postate.</w:t>
      </w:r>
    </w:p>
    <w:p w14:paraId="3B110C15" w14:textId="77777777" w:rsidR="0049283F" w:rsidRPr="0049283F" w:rsidRDefault="0049283F" w:rsidP="0049283F">
      <w:pPr>
        <w:pStyle w:val="BodyText"/>
        <w:jc w:val="both"/>
        <w:rPr>
          <w:lang w:eastAsia="ar-SA"/>
        </w:rPr>
      </w:pPr>
      <w:r w:rsidRPr="0049283F">
        <w:rPr>
          <w:lang w:eastAsia="ar-SA"/>
        </w:rPr>
        <w:t>Conține un meniu de filtrare (marcă, preț, an de fabricație etc.)</w:t>
      </w:r>
    </w:p>
    <w:p w14:paraId="18095D32" w14:textId="77777777" w:rsidR="0049283F" w:rsidRPr="0049283F" w:rsidRDefault="0049283F" w:rsidP="0049283F">
      <w:pPr>
        <w:pStyle w:val="BodyText"/>
        <w:jc w:val="both"/>
        <w:rPr>
          <w:lang w:eastAsia="ar-SA"/>
        </w:rPr>
      </w:pPr>
      <w:r w:rsidRPr="0049283F">
        <w:rPr>
          <w:lang w:eastAsia="ar-SA"/>
        </w:rPr>
        <w:t>Fiecare anunț are un buton „Vezi detalii”.</w:t>
      </w:r>
    </w:p>
    <w:p w14:paraId="3A48F94B" w14:textId="77777777" w:rsidR="0049283F" w:rsidRPr="0049283F" w:rsidRDefault="0049283F" w:rsidP="0049283F">
      <w:pPr>
        <w:pStyle w:val="BodyText"/>
        <w:jc w:val="both"/>
        <w:rPr>
          <w:lang w:eastAsia="ar-SA"/>
        </w:rPr>
      </w:pPr>
      <w:r w:rsidRPr="0049283F">
        <w:rPr>
          <w:lang w:eastAsia="ar-SA"/>
        </w:rPr>
        <w:t>Pagina de detalii pentru un anunț:</w:t>
      </w:r>
    </w:p>
    <w:p w14:paraId="1C907995" w14:textId="77777777" w:rsidR="0049283F" w:rsidRPr="0049283F" w:rsidRDefault="0049283F" w:rsidP="0049283F">
      <w:pPr>
        <w:pStyle w:val="BodyText"/>
        <w:jc w:val="both"/>
        <w:rPr>
          <w:lang w:eastAsia="ar-SA"/>
        </w:rPr>
      </w:pPr>
      <w:r w:rsidRPr="0049283F">
        <w:rPr>
          <w:lang w:eastAsia="ar-SA"/>
        </w:rPr>
        <w:t>Informații complete despre vehicul (model, an, motorizare, transmisie, preț).</w:t>
      </w:r>
    </w:p>
    <w:p w14:paraId="6D94F99B" w14:textId="77777777" w:rsidR="0049283F" w:rsidRPr="0049283F" w:rsidRDefault="0049283F" w:rsidP="0049283F">
      <w:pPr>
        <w:pStyle w:val="BodyText"/>
        <w:jc w:val="both"/>
        <w:rPr>
          <w:lang w:eastAsia="ar-SA"/>
        </w:rPr>
      </w:pPr>
      <w:r w:rsidRPr="0049283F">
        <w:rPr>
          <w:lang w:eastAsia="ar-SA"/>
        </w:rPr>
        <w:t>Poate include și imagini (opțional).</w:t>
      </w:r>
    </w:p>
    <w:p w14:paraId="07389D28" w14:textId="77777777" w:rsidR="0049283F" w:rsidRPr="0049283F" w:rsidRDefault="0049283F" w:rsidP="0049283F">
      <w:pPr>
        <w:pStyle w:val="BodyText"/>
        <w:jc w:val="both"/>
        <w:rPr>
          <w:lang w:eastAsia="ar-SA"/>
        </w:rPr>
      </w:pPr>
      <w:r w:rsidRPr="0049283F">
        <w:rPr>
          <w:lang w:eastAsia="ar-SA"/>
        </w:rPr>
        <w:t>Buton de contact (email sau telefon al vânzătorului).</w:t>
      </w:r>
    </w:p>
    <w:p w14:paraId="21F1C619" w14:textId="77777777" w:rsidR="0049283F" w:rsidRPr="0049283F" w:rsidRDefault="0049283F" w:rsidP="0049283F">
      <w:pPr>
        <w:pStyle w:val="BodyText"/>
        <w:jc w:val="both"/>
        <w:rPr>
          <w:lang w:eastAsia="ar-SA"/>
        </w:rPr>
      </w:pPr>
      <w:r w:rsidRPr="0049283F">
        <w:rPr>
          <w:lang w:eastAsia="ar-SA"/>
        </w:rPr>
        <w:t>Pagina de adăugare anunț:</w:t>
      </w:r>
    </w:p>
    <w:p w14:paraId="53497A42" w14:textId="77777777" w:rsidR="0049283F" w:rsidRPr="0049283F" w:rsidRDefault="0049283F" w:rsidP="0049283F">
      <w:pPr>
        <w:pStyle w:val="BodyText"/>
        <w:jc w:val="both"/>
        <w:rPr>
          <w:lang w:eastAsia="ar-SA"/>
        </w:rPr>
      </w:pPr>
      <w:r w:rsidRPr="0049283F">
        <w:rPr>
          <w:lang w:eastAsia="ar-SA"/>
        </w:rPr>
        <w:t>Formular cu câmpuri obligatorii: titlu, descriere, marcă, model, an, preț.</w:t>
      </w:r>
    </w:p>
    <w:p w14:paraId="44E41343" w14:textId="77777777" w:rsidR="0049283F" w:rsidRPr="0049283F" w:rsidRDefault="0049283F" w:rsidP="0049283F">
      <w:pPr>
        <w:pStyle w:val="BodyText"/>
        <w:jc w:val="both"/>
        <w:rPr>
          <w:lang w:eastAsia="ar-SA"/>
        </w:rPr>
      </w:pPr>
      <w:r w:rsidRPr="0049283F">
        <w:rPr>
          <w:lang w:eastAsia="ar-SA"/>
        </w:rPr>
        <w:t>La final, se trimite datele către server și se afișează un mesaj de confirmare.</w:t>
      </w:r>
    </w:p>
    <w:p w14:paraId="7CC3D0A5" w14:textId="77777777" w:rsidR="0049283F" w:rsidRPr="0049283F" w:rsidRDefault="0049283F" w:rsidP="0049283F">
      <w:pPr>
        <w:pStyle w:val="BodyText"/>
        <w:jc w:val="both"/>
        <w:rPr>
          <w:lang w:eastAsia="ar-SA"/>
        </w:rPr>
      </w:pPr>
      <w:r w:rsidRPr="0049283F">
        <w:rPr>
          <w:lang w:eastAsia="ar-SA"/>
        </w:rPr>
        <w:t>Profilul utilizatorului:</w:t>
      </w:r>
    </w:p>
    <w:p w14:paraId="7F284BF0" w14:textId="77777777" w:rsidR="0049283F" w:rsidRPr="0049283F" w:rsidRDefault="0049283F" w:rsidP="0049283F">
      <w:pPr>
        <w:pStyle w:val="BodyText"/>
        <w:jc w:val="both"/>
        <w:rPr>
          <w:lang w:eastAsia="ar-SA"/>
        </w:rPr>
      </w:pPr>
      <w:r w:rsidRPr="0049283F">
        <w:rPr>
          <w:lang w:eastAsia="ar-SA"/>
        </w:rPr>
        <w:t>Afișează datele personale (fără parolă).</w:t>
      </w:r>
    </w:p>
    <w:p w14:paraId="47F63C16" w14:textId="77777777" w:rsidR="0049283F" w:rsidRPr="0049283F" w:rsidRDefault="0049283F" w:rsidP="0049283F">
      <w:pPr>
        <w:pStyle w:val="BodyText"/>
        <w:jc w:val="both"/>
        <w:rPr>
          <w:lang w:eastAsia="ar-SA"/>
        </w:rPr>
      </w:pPr>
      <w:r w:rsidRPr="0049283F">
        <w:rPr>
          <w:lang w:eastAsia="ar-SA"/>
        </w:rPr>
        <w:t>Listă cu toate anunțurile postate.</w:t>
      </w:r>
    </w:p>
    <w:p w14:paraId="4C6BE23F" w14:textId="77777777" w:rsidR="0049283F" w:rsidRPr="0049283F" w:rsidRDefault="0049283F" w:rsidP="0049283F">
      <w:pPr>
        <w:pStyle w:val="BodyText"/>
        <w:jc w:val="both"/>
        <w:rPr>
          <w:lang w:eastAsia="ar-SA"/>
        </w:rPr>
      </w:pPr>
      <w:r w:rsidRPr="0049283F">
        <w:rPr>
          <w:lang w:eastAsia="ar-SA"/>
        </w:rPr>
        <w:t>Butoane pentru editarea sau ștergerea anunțurilor.</w:t>
      </w:r>
    </w:p>
    <w:p w14:paraId="61D364F3" w14:textId="77777777" w:rsidR="0049283F" w:rsidRPr="0049283F" w:rsidRDefault="0049283F" w:rsidP="0049283F">
      <w:pPr>
        <w:pStyle w:val="BodyText"/>
        <w:jc w:val="both"/>
        <w:rPr>
          <w:lang w:eastAsia="ar-SA"/>
        </w:rPr>
      </w:pPr>
      <w:r w:rsidRPr="0049283F">
        <w:rPr>
          <w:lang w:eastAsia="ar-SA"/>
        </w:rPr>
        <w:t>Elemente de design</w:t>
      </w:r>
    </w:p>
    <w:p w14:paraId="05D4A4DC" w14:textId="77777777" w:rsidR="0049283F" w:rsidRPr="0049283F" w:rsidRDefault="0049283F" w:rsidP="0049283F">
      <w:pPr>
        <w:pStyle w:val="BodyText"/>
        <w:jc w:val="both"/>
        <w:rPr>
          <w:lang w:eastAsia="ar-SA"/>
        </w:rPr>
      </w:pPr>
      <w:r w:rsidRPr="0049283F">
        <w:rPr>
          <w:lang w:eastAsia="ar-SA"/>
        </w:rPr>
        <w:t>Designul este responsive, adică se adaptează la telefon, tabletă și desktop.</w:t>
      </w:r>
    </w:p>
    <w:p w14:paraId="49C53296" w14:textId="77777777" w:rsidR="0049283F" w:rsidRPr="0049283F" w:rsidRDefault="0049283F" w:rsidP="0049283F">
      <w:pPr>
        <w:pStyle w:val="BodyText"/>
        <w:jc w:val="both"/>
        <w:rPr>
          <w:lang w:eastAsia="ar-SA"/>
        </w:rPr>
      </w:pPr>
      <w:r w:rsidRPr="0049283F">
        <w:rPr>
          <w:lang w:eastAsia="ar-SA"/>
        </w:rPr>
        <w:t>Culorile și fonturile sunt alese pentru a oferi o experiență vizuală plăcută și profesională.</w:t>
      </w:r>
    </w:p>
    <w:p w14:paraId="2D3273D8" w14:textId="77777777" w:rsidR="0049283F" w:rsidRPr="0049283F" w:rsidRDefault="0049283F" w:rsidP="0049283F">
      <w:pPr>
        <w:pStyle w:val="BodyText"/>
        <w:jc w:val="both"/>
        <w:rPr>
          <w:lang w:eastAsia="ar-SA"/>
        </w:rPr>
      </w:pPr>
      <w:r w:rsidRPr="0049283F">
        <w:rPr>
          <w:lang w:eastAsia="ar-SA"/>
        </w:rPr>
        <w:t>Toate formularele au validare automată (de ex. mesaj dacă ai uitat să completezi un câmp obligatoriu).</w:t>
      </w:r>
    </w:p>
    <w:p w14:paraId="155DF3A4" w14:textId="77777777" w:rsidR="0049283F" w:rsidRPr="0049283F" w:rsidRDefault="0049283F" w:rsidP="0049283F">
      <w:pPr>
        <w:pStyle w:val="BodyText"/>
        <w:rPr>
          <w:lang w:val="ro-RO" w:eastAsia="ar-SA"/>
        </w:rPr>
      </w:pPr>
    </w:p>
    <w:p w14:paraId="33EF4CAF" w14:textId="3D1A0A8D" w:rsidR="00892260" w:rsidRPr="00A114E1" w:rsidRDefault="00FB5801" w:rsidP="00315C8A">
      <w:pPr>
        <w:pStyle w:val="Heading2"/>
        <w:rPr>
          <w:lang w:val="ro-RO"/>
        </w:rPr>
      </w:pPr>
      <w:bookmarkStart w:id="42" w:name="_Toc160527864"/>
      <w:r w:rsidRPr="00A114E1">
        <w:rPr>
          <w:lang w:val="ro-RO"/>
        </w:rPr>
        <w:lastRenderedPageBreak/>
        <w:t>Scenarii de utilizare</w:t>
      </w:r>
      <w:bookmarkEnd w:id="42"/>
    </w:p>
    <w:p w14:paraId="19D10FC5" w14:textId="77777777" w:rsidR="0049283F" w:rsidRPr="0049283F" w:rsidRDefault="0049283F" w:rsidP="0049283F">
      <w:pPr>
        <w:pStyle w:val="BodyText"/>
        <w:rPr>
          <w:lang w:val="ro-RO" w:eastAsia="ar-SA"/>
        </w:rPr>
      </w:pPr>
    </w:p>
    <w:p w14:paraId="63ECE30F" w14:textId="77777777" w:rsidR="0049283F" w:rsidRPr="0049283F" w:rsidRDefault="0049283F" w:rsidP="0049283F">
      <w:pPr>
        <w:pStyle w:val="BodyText"/>
        <w:rPr>
          <w:lang w:val="ro-RO" w:eastAsia="ar-SA"/>
        </w:rPr>
      </w:pPr>
      <w:r w:rsidRPr="0049283F">
        <w:rPr>
          <w:lang w:val="ro-RO" w:eastAsia="ar-SA"/>
        </w:rPr>
        <w:t>Scenariile de utilizare descriu modul în care utilizatorii interacționează cu platforma, pas cu pas, în situații reale. Acestea ajută la înțelegerea fluxului aplicației și la validarea cerințelor funcționale.</w:t>
      </w:r>
    </w:p>
    <w:p w14:paraId="11CF929D" w14:textId="77777777" w:rsidR="0049283F" w:rsidRPr="0049283F" w:rsidRDefault="0049283F" w:rsidP="0049283F">
      <w:pPr>
        <w:pStyle w:val="BodyText"/>
        <w:rPr>
          <w:lang w:val="ro-RO" w:eastAsia="ar-SA"/>
        </w:rPr>
      </w:pPr>
      <w:r w:rsidRPr="0049283F">
        <w:rPr>
          <w:lang w:val="ro-RO" w:eastAsia="ar-SA"/>
        </w:rPr>
        <w:t>În cadrul platformei, am identificat următoarele scenarii principale:</w:t>
      </w:r>
    </w:p>
    <w:p w14:paraId="6338548B" w14:textId="77777777" w:rsidR="0049283F" w:rsidRPr="0049283F" w:rsidRDefault="0049283F" w:rsidP="0049283F">
      <w:pPr>
        <w:pStyle w:val="BodyText"/>
        <w:rPr>
          <w:lang w:val="ro-RO" w:eastAsia="ar-SA"/>
        </w:rPr>
      </w:pPr>
    </w:p>
    <w:p w14:paraId="03104B97" w14:textId="77777777" w:rsidR="0049283F" w:rsidRPr="0049283F" w:rsidRDefault="0049283F" w:rsidP="0049283F">
      <w:pPr>
        <w:pStyle w:val="BodyText"/>
        <w:rPr>
          <w:lang w:val="ro-RO" w:eastAsia="ar-SA"/>
        </w:rPr>
      </w:pPr>
      <w:r w:rsidRPr="0049283F">
        <w:rPr>
          <w:lang w:val="ro-RO" w:eastAsia="ar-SA"/>
        </w:rPr>
        <w:tab/>
        <w:t xml:space="preserve"> Scenariul 1: Înregistrarea unui nou utilizator</w:t>
      </w:r>
    </w:p>
    <w:p w14:paraId="23309355" w14:textId="77777777" w:rsidR="0049283F" w:rsidRPr="0049283F" w:rsidRDefault="0049283F" w:rsidP="0049283F">
      <w:pPr>
        <w:pStyle w:val="BodyText"/>
        <w:rPr>
          <w:lang w:val="ro-RO" w:eastAsia="ar-SA"/>
        </w:rPr>
      </w:pPr>
      <w:r w:rsidRPr="0049283F">
        <w:rPr>
          <w:lang w:val="ro-RO" w:eastAsia="ar-SA"/>
        </w:rPr>
        <w:t>1.Utilizatorul accesează pagina de înregistrare.</w:t>
      </w:r>
    </w:p>
    <w:p w14:paraId="1990F58E" w14:textId="77777777" w:rsidR="0049283F" w:rsidRPr="0049283F" w:rsidRDefault="0049283F" w:rsidP="0049283F">
      <w:pPr>
        <w:pStyle w:val="BodyText"/>
        <w:rPr>
          <w:lang w:val="ro-RO" w:eastAsia="ar-SA"/>
        </w:rPr>
      </w:pPr>
      <w:r w:rsidRPr="0049283F">
        <w:rPr>
          <w:lang w:val="ro-RO" w:eastAsia="ar-SA"/>
        </w:rPr>
        <w:t>2.Completează câmpurile: nume utilizator, email, parolă, telefon.</w:t>
      </w:r>
    </w:p>
    <w:p w14:paraId="6929129D" w14:textId="77777777" w:rsidR="0049283F" w:rsidRPr="0049283F" w:rsidRDefault="0049283F" w:rsidP="0049283F">
      <w:pPr>
        <w:pStyle w:val="BodyText"/>
        <w:rPr>
          <w:lang w:val="ro-RO" w:eastAsia="ar-SA"/>
        </w:rPr>
      </w:pPr>
      <w:r w:rsidRPr="0049283F">
        <w:rPr>
          <w:lang w:val="ro-RO" w:eastAsia="ar-SA"/>
        </w:rPr>
        <w:t>3.Apasă butonul „Creează cont”.</w:t>
      </w:r>
    </w:p>
    <w:p w14:paraId="67BBFC8E" w14:textId="77777777" w:rsidR="0049283F" w:rsidRPr="0049283F" w:rsidRDefault="0049283F" w:rsidP="0049283F">
      <w:pPr>
        <w:pStyle w:val="BodyText"/>
        <w:rPr>
          <w:lang w:val="ro-RO" w:eastAsia="ar-SA"/>
        </w:rPr>
      </w:pPr>
      <w:r w:rsidRPr="0049283F">
        <w:rPr>
          <w:lang w:val="ro-RO" w:eastAsia="ar-SA"/>
        </w:rPr>
        <w:t>4.Serverul verifică dacă emailul este valid și dacă nu există deja.</w:t>
      </w:r>
    </w:p>
    <w:p w14:paraId="31D4C687" w14:textId="77777777" w:rsidR="0049283F" w:rsidRPr="0049283F" w:rsidRDefault="0049283F" w:rsidP="0049283F">
      <w:pPr>
        <w:pStyle w:val="BodyText"/>
        <w:rPr>
          <w:lang w:val="ro-RO" w:eastAsia="ar-SA"/>
        </w:rPr>
      </w:pPr>
      <w:r w:rsidRPr="0049283F">
        <w:rPr>
          <w:lang w:val="ro-RO" w:eastAsia="ar-SA"/>
        </w:rPr>
        <w:t>5.Dacă totul este corect, contul este creat, iar utilizatorul este redirecționat spre pagina principală.</w:t>
      </w:r>
    </w:p>
    <w:p w14:paraId="4AD0F4F2" w14:textId="77777777" w:rsidR="0049283F" w:rsidRPr="0049283F" w:rsidRDefault="0049283F" w:rsidP="0049283F">
      <w:pPr>
        <w:pStyle w:val="BodyText"/>
        <w:rPr>
          <w:lang w:val="ro-RO" w:eastAsia="ar-SA"/>
        </w:rPr>
      </w:pPr>
      <w:r w:rsidRPr="0049283F">
        <w:rPr>
          <w:lang w:val="ro-RO" w:eastAsia="ar-SA"/>
        </w:rPr>
        <w:t>6.Apare un mesaj de bun venit.</w:t>
      </w:r>
    </w:p>
    <w:p w14:paraId="4D51C1D4" w14:textId="77777777" w:rsidR="0049283F" w:rsidRPr="0049283F" w:rsidRDefault="0049283F" w:rsidP="0049283F">
      <w:pPr>
        <w:pStyle w:val="BodyText"/>
        <w:rPr>
          <w:lang w:val="ro-RO" w:eastAsia="ar-SA"/>
        </w:rPr>
      </w:pPr>
    </w:p>
    <w:p w14:paraId="5485BAA8" w14:textId="77777777" w:rsidR="0049283F" w:rsidRPr="0049283F" w:rsidRDefault="0049283F" w:rsidP="0049283F">
      <w:pPr>
        <w:pStyle w:val="BodyText"/>
        <w:rPr>
          <w:lang w:val="ro-RO" w:eastAsia="ar-SA"/>
        </w:rPr>
      </w:pPr>
      <w:r w:rsidRPr="0049283F">
        <w:rPr>
          <w:lang w:val="ro-RO" w:eastAsia="ar-SA"/>
        </w:rPr>
        <w:t>Scenariul 2: Autentificarea unui utilizator</w:t>
      </w:r>
    </w:p>
    <w:p w14:paraId="2956944D" w14:textId="77777777" w:rsidR="0049283F" w:rsidRPr="0049283F" w:rsidRDefault="0049283F" w:rsidP="0049283F">
      <w:pPr>
        <w:pStyle w:val="BodyText"/>
        <w:rPr>
          <w:lang w:val="ro-RO" w:eastAsia="ar-SA"/>
        </w:rPr>
      </w:pPr>
      <w:r w:rsidRPr="0049283F">
        <w:rPr>
          <w:lang w:val="ro-RO" w:eastAsia="ar-SA"/>
        </w:rPr>
        <w:t>1.Utilizatorul accesează pagina de login.</w:t>
      </w:r>
    </w:p>
    <w:p w14:paraId="79841C92" w14:textId="77777777" w:rsidR="0049283F" w:rsidRPr="0049283F" w:rsidRDefault="0049283F" w:rsidP="0049283F">
      <w:pPr>
        <w:pStyle w:val="BodyText"/>
        <w:rPr>
          <w:lang w:val="ro-RO" w:eastAsia="ar-SA"/>
        </w:rPr>
      </w:pPr>
      <w:r w:rsidRPr="0049283F">
        <w:rPr>
          <w:lang w:val="ro-RO" w:eastAsia="ar-SA"/>
        </w:rPr>
        <w:t>2.Introduce emailul și parola.</w:t>
      </w:r>
    </w:p>
    <w:p w14:paraId="5C48FBA2" w14:textId="77777777" w:rsidR="0049283F" w:rsidRPr="0049283F" w:rsidRDefault="0049283F" w:rsidP="0049283F">
      <w:pPr>
        <w:pStyle w:val="BodyText"/>
        <w:rPr>
          <w:lang w:val="ro-RO" w:eastAsia="ar-SA"/>
        </w:rPr>
      </w:pPr>
      <w:r w:rsidRPr="0049283F">
        <w:rPr>
          <w:lang w:val="ro-RO" w:eastAsia="ar-SA"/>
        </w:rPr>
        <w:t>3.Apasă butonul „Autentificare”.</w:t>
      </w:r>
    </w:p>
    <w:p w14:paraId="76EA5395" w14:textId="77777777" w:rsidR="0049283F" w:rsidRPr="0049283F" w:rsidRDefault="0049283F" w:rsidP="0049283F">
      <w:pPr>
        <w:pStyle w:val="BodyText"/>
        <w:rPr>
          <w:lang w:val="ro-RO" w:eastAsia="ar-SA"/>
        </w:rPr>
      </w:pPr>
      <w:r w:rsidRPr="0049283F">
        <w:rPr>
          <w:lang w:val="ro-RO" w:eastAsia="ar-SA"/>
        </w:rPr>
        <w:t>4.Serverul verifică datele.</w:t>
      </w:r>
    </w:p>
    <w:p w14:paraId="16958440" w14:textId="77777777" w:rsidR="0049283F" w:rsidRPr="0049283F" w:rsidRDefault="0049283F" w:rsidP="0049283F">
      <w:pPr>
        <w:pStyle w:val="BodyText"/>
        <w:rPr>
          <w:lang w:val="ro-RO" w:eastAsia="ar-SA"/>
        </w:rPr>
      </w:pPr>
      <w:r w:rsidRPr="0049283F">
        <w:rPr>
          <w:lang w:val="ro-RO" w:eastAsia="ar-SA"/>
        </w:rPr>
        <w:t>5.Dacă sunt corecte, utilizatorul este redirecționat către Dashboard.</w:t>
      </w:r>
    </w:p>
    <w:p w14:paraId="00FF4E51" w14:textId="77777777" w:rsidR="0049283F" w:rsidRPr="0049283F" w:rsidRDefault="0049283F" w:rsidP="0049283F">
      <w:pPr>
        <w:pStyle w:val="BodyText"/>
        <w:rPr>
          <w:lang w:val="ro-RO" w:eastAsia="ar-SA"/>
        </w:rPr>
      </w:pPr>
      <w:r w:rsidRPr="0049283F">
        <w:rPr>
          <w:lang w:val="ro-RO" w:eastAsia="ar-SA"/>
        </w:rPr>
        <w:t>6.Dacă datele sunt greșite, se afișează un mesaj de eroare.</w:t>
      </w:r>
    </w:p>
    <w:p w14:paraId="5D6C1C57" w14:textId="77777777" w:rsidR="0049283F" w:rsidRPr="0049283F" w:rsidRDefault="0049283F" w:rsidP="0049283F">
      <w:pPr>
        <w:pStyle w:val="BodyText"/>
        <w:rPr>
          <w:lang w:val="ro-RO" w:eastAsia="ar-SA"/>
        </w:rPr>
      </w:pPr>
    </w:p>
    <w:p w14:paraId="1788282D" w14:textId="77777777" w:rsidR="0049283F" w:rsidRPr="0049283F" w:rsidRDefault="0049283F" w:rsidP="0049283F">
      <w:pPr>
        <w:pStyle w:val="BodyText"/>
        <w:rPr>
          <w:lang w:val="ro-RO" w:eastAsia="ar-SA"/>
        </w:rPr>
      </w:pPr>
      <w:r w:rsidRPr="0049283F">
        <w:rPr>
          <w:lang w:val="ro-RO" w:eastAsia="ar-SA"/>
        </w:rPr>
        <w:t>Scenariul 3: Adăugarea unui anunț nou</w:t>
      </w:r>
    </w:p>
    <w:p w14:paraId="5D79FADF" w14:textId="77777777" w:rsidR="0049283F" w:rsidRPr="0049283F" w:rsidRDefault="0049283F" w:rsidP="0049283F">
      <w:pPr>
        <w:pStyle w:val="BodyText"/>
        <w:rPr>
          <w:lang w:val="ro-RO" w:eastAsia="ar-SA"/>
        </w:rPr>
      </w:pPr>
      <w:r w:rsidRPr="0049283F">
        <w:rPr>
          <w:lang w:val="ro-RO" w:eastAsia="ar-SA"/>
        </w:rPr>
        <w:t>1.Utilizatorul autentificat accesează pagina „Adaugă anunț”.</w:t>
      </w:r>
    </w:p>
    <w:p w14:paraId="2B9A2384" w14:textId="77777777" w:rsidR="0049283F" w:rsidRPr="0049283F" w:rsidRDefault="0049283F" w:rsidP="0049283F">
      <w:pPr>
        <w:pStyle w:val="BodyText"/>
        <w:rPr>
          <w:lang w:val="ro-RO" w:eastAsia="ar-SA"/>
        </w:rPr>
      </w:pPr>
      <w:r w:rsidRPr="0049283F">
        <w:rPr>
          <w:lang w:val="ro-RO" w:eastAsia="ar-SA"/>
        </w:rPr>
        <w:t>2.Completează formularul cu detalii despre vehicul.</w:t>
      </w:r>
    </w:p>
    <w:p w14:paraId="53514503" w14:textId="77777777" w:rsidR="0049283F" w:rsidRPr="0049283F" w:rsidRDefault="0049283F" w:rsidP="0049283F">
      <w:pPr>
        <w:pStyle w:val="BodyText"/>
        <w:rPr>
          <w:lang w:val="ro-RO" w:eastAsia="ar-SA"/>
        </w:rPr>
      </w:pPr>
      <w:r w:rsidRPr="0049283F">
        <w:rPr>
          <w:lang w:val="ro-RO" w:eastAsia="ar-SA"/>
        </w:rPr>
        <w:t>3.Apasă „Publică anunț”.</w:t>
      </w:r>
    </w:p>
    <w:p w14:paraId="6FD1578F" w14:textId="77777777" w:rsidR="0049283F" w:rsidRPr="0049283F" w:rsidRDefault="0049283F" w:rsidP="0049283F">
      <w:pPr>
        <w:pStyle w:val="BodyText"/>
        <w:rPr>
          <w:lang w:val="ro-RO" w:eastAsia="ar-SA"/>
        </w:rPr>
      </w:pPr>
      <w:r w:rsidRPr="0049283F">
        <w:rPr>
          <w:lang w:val="ro-RO" w:eastAsia="ar-SA"/>
        </w:rPr>
        <w:t>4.Serverul validează câmpurile (ex: preț, marcă).</w:t>
      </w:r>
    </w:p>
    <w:p w14:paraId="4D18F020" w14:textId="77777777" w:rsidR="0049283F" w:rsidRPr="0049283F" w:rsidRDefault="0049283F" w:rsidP="0049283F">
      <w:pPr>
        <w:pStyle w:val="BodyText"/>
        <w:rPr>
          <w:lang w:val="ro-RO" w:eastAsia="ar-SA"/>
        </w:rPr>
      </w:pPr>
      <w:r w:rsidRPr="0049283F">
        <w:rPr>
          <w:lang w:val="ro-RO" w:eastAsia="ar-SA"/>
        </w:rPr>
        <w:t>5.Anunțul este salvat în baza de date.</w:t>
      </w:r>
    </w:p>
    <w:p w14:paraId="50C0DA1C" w14:textId="77777777" w:rsidR="0049283F" w:rsidRPr="0049283F" w:rsidRDefault="0049283F" w:rsidP="0049283F">
      <w:pPr>
        <w:pStyle w:val="BodyText"/>
        <w:rPr>
          <w:lang w:val="ro-RO" w:eastAsia="ar-SA"/>
        </w:rPr>
      </w:pPr>
      <w:r w:rsidRPr="0049283F">
        <w:rPr>
          <w:lang w:val="ro-RO" w:eastAsia="ar-SA"/>
        </w:rPr>
        <w:t>6.Utilizatorul este redirecționat către pagina cu lista anunțurilor proprii.</w:t>
      </w:r>
    </w:p>
    <w:p w14:paraId="117C3FE3" w14:textId="77777777" w:rsidR="0049283F" w:rsidRPr="0049283F" w:rsidRDefault="0049283F" w:rsidP="0049283F">
      <w:pPr>
        <w:pStyle w:val="BodyText"/>
        <w:rPr>
          <w:lang w:val="ro-RO" w:eastAsia="ar-SA"/>
        </w:rPr>
      </w:pPr>
    </w:p>
    <w:p w14:paraId="66ABA787" w14:textId="77777777" w:rsidR="0049283F" w:rsidRPr="0049283F" w:rsidRDefault="0049283F" w:rsidP="0049283F">
      <w:pPr>
        <w:pStyle w:val="BodyText"/>
        <w:rPr>
          <w:lang w:val="ro-RO" w:eastAsia="ar-SA"/>
        </w:rPr>
      </w:pPr>
      <w:r w:rsidRPr="0049283F">
        <w:rPr>
          <w:lang w:val="ro-RO" w:eastAsia="ar-SA"/>
        </w:rPr>
        <w:t>Scenariul 4: Căutarea și filtrarea anunțurilor</w:t>
      </w:r>
    </w:p>
    <w:p w14:paraId="6246CB7E" w14:textId="77777777" w:rsidR="0049283F" w:rsidRPr="0049283F" w:rsidRDefault="0049283F" w:rsidP="0049283F">
      <w:pPr>
        <w:pStyle w:val="BodyText"/>
        <w:rPr>
          <w:lang w:val="ro-RO" w:eastAsia="ar-SA"/>
        </w:rPr>
      </w:pPr>
      <w:r w:rsidRPr="0049283F">
        <w:rPr>
          <w:lang w:val="ro-RO" w:eastAsia="ar-SA"/>
        </w:rPr>
        <w:t>1.Utilizatorul, autentificat sau nu, accesează pagina principală.</w:t>
      </w:r>
    </w:p>
    <w:p w14:paraId="50F99EBA" w14:textId="77777777" w:rsidR="0049283F" w:rsidRPr="0049283F" w:rsidRDefault="0049283F" w:rsidP="0049283F">
      <w:pPr>
        <w:pStyle w:val="BodyText"/>
        <w:rPr>
          <w:lang w:val="ro-RO" w:eastAsia="ar-SA"/>
        </w:rPr>
      </w:pPr>
      <w:r w:rsidRPr="0049283F">
        <w:rPr>
          <w:lang w:val="ro-RO" w:eastAsia="ar-SA"/>
        </w:rPr>
        <w:t>2.Folosește bara de căutare sau filtre (ex: marcă, preț, an).</w:t>
      </w:r>
    </w:p>
    <w:p w14:paraId="134B2C60" w14:textId="77777777" w:rsidR="0049283F" w:rsidRPr="0049283F" w:rsidRDefault="0049283F" w:rsidP="0049283F">
      <w:pPr>
        <w:pStyle w:val="BodyText"/>
        <w:rPr>
          <w:lang w:val="ro-RO" w:eastAsia="ar-SA"/>
        </w:rPr>
      </w:pPr>
      <w:r w:rsidRPr="0049283F">
        <w:rPr>
          <w:lang w:val="ro-RO" w:eastAsia="ar-SA"/>
        </w:rPr>
        <w:lastRenderedPageBreak/>
        <w:t>3.Platforma afișează doar anunțurile care corespund filtrelor.</w:t>
      </w:r>
    </w:p>
    <w:p w14:paraId="45F21A71" w14:textId="77777777" w:rsidR="0049283F" w:rsidRPr="0049283F" w:rsidRDefault="0049283F" w:rsidP="0049283F">
      <w:pPr>
        <w:pStyle w:val="BodyText"/>
        <w:rPr>
          <w:lang w:val="ro-RO" w:eastAsia="ar-SA"/>
        </w:rPr>
      </w:pPr>
      <w:r w:rsidRPr="0049283F">
        <w:rPr>
          <w:lang w:val="ro-RO" w:eastAsia="ar-SA"/>
        </w:rPr>
        <w:t>4.Utilizatorul poate accesa detaliile oricărui anunț listat.</w:t>
      </w:r>
    </w:p>
    <w:p w14:paraId="73ED4A66" w14:textId="77777777" w:rsidR="0049283F" w:rsidRPr="0049283F" w:rsidRDefault="0049283F" w:rsidP="0049283F">
      <w:pPr>
        <w:pStyle w:val="BodyText"/>
        <w:rPr>
          <w:lang w:val="ro-RO" w:eastAsia="ar-SA"/>
        </w:rPr>
      </w:pPr>
    </w:p>
    <w:p w14:paraId="714C13BA" w14:textId="77777777" w:rsidR="0049283F" w:rsidRPr="0049283F" w:rsidRDefault="0049283F" w:rsidP="0049283F">
      <w:pPr>
        <w:pStyle w:val="BodyText"/>
        <w:rPr>
          <w:lang w:val="ro-RO" w:eastAsia="ar-SA"/>
        </w:rPr>
      </w:pPr>
      <w:r w:rsidRPr="0049283F">
        <w:rPr>
          <w:lang w:val="ro-RO" w:eastAsia="ar-SA"/>
        </w:rPr>
        <w:t>Scenariul 5: Ștergerea unui anunț</w:t>
      </w:r>
    </w:p>
    <w:p w14:paraId="0E9DBD56" w14:textId="77777777" w:rsidR="0049283F" w:rsidRPr="0049283F" w:rsidRDefault="0049283F" w:rsidP="0049283F">
      <w:pPr>
        <w:pStyle w:val="BodyText"/>
        <w:rPr>
          <w:lang w:val="ro-RO" w:eastAsia="ar-SA"/>
        </w:rPr>
      </w:pPr>
      <w:r w:rsidRPr="0049283F">
        <w:rPr>
          <w:lang w:val="ro-RO" w:eastAsia="ar-SA"/>
        </w:rPr>
        <w:t>1.Utilizatorul merge în secțiunea „Anunțurile mele”.</w:t>
      </w:r>
    </w:p>
    <w:p w14:paraId="54753BF8" w14:textId="77777777" w:rsidR="0049283F" w:rsidRPr="0049283F" w:rsidRDefault="0049283F" w:rsidP="0049283F">
      <w:pPr>
        <w:pStyle w:val="BodyText"/>
        <w:rPr>
          <w:lang w:val="ro-RO" w:eastAsia="ar-SA"/>
        </w:rPr>
      </w:pPr>
      <w:r w:rsidRPr="0049283F">
        <w:rPr>
          <w:lang w:val="ro-RO" w:eastAsia="ar-SA"/>
        </w:rPr>
        <w:t>2.Alege un anunț și apasă „Șterge”.</w:t>
      </w:r>
    </w:p>
    <w:p w14:paraId="308A8DFC" w14:textId="77777777" w:rsidR="0049283F" w:rsidRPr="0049283F" w:rsidRDefault="0049283F" w:rsidP="0049283F">
      <w:pPr>
        <w:pStyle w:val="BodyText"/>
        <w:rPr>
          <w:lang w:val="ro-RO" w:eastAsia="ar-SA"/>
        </w:rPr>
      </w:pPr>
      <w:r w:rsidRPr="0049283F">
        <w:rPr>
          <w:lang w:val="ro-RO" w:eastAsia="ar-SA"/>
        </w:rPr>
        <w:t>3.Sistemul cere confirmarea ștergerii.</w:t>
      </w:r>
    </w:p>
    <w:p w14:paraId="7586FBE0" w14:textId="4E75BDCF" w:rsidR="0049283F" w:rsidRPr="0049283F" w:rsidRDefault="0049283F" w:rsidP="0049283F">
      <w:pPr>
        <w:pStyle w:val="BodyText"/>
        <w:rPr>
          <w:lang w:val="ro-RO" w:eastAsia="ar-SA"/>
        </w:rPr>
      </w:pPr>
      <w:r w:rsidRPr="0049283F">
        <w:rPr>
          <w:lang w:val="ro-RO" w:eastAsia="ar-SA"/>
        </w:rPr>
        <w:t>4.Dacă utilizatorul confirmă, anunțul este eliminat din baza de date.</w:t>
      </w:r>
    </w:p>
    <w:p w14:paraId="33EF4CB3" w14:textId="46898BF5" w:rsidR="00CC07F2" w:rsidRPr="00A114E1" w:rsidRDefault="00FB5801" w:rsidP="00315C8A">
      <w:pPr>
        <w:pStyle w:val="Heading2"/>
        <w:rPr>
          <w:lang w:val="ro-RO"/>
        </w:rPr>
      </w:pPr>
      <w:bookmarkStart w:id="43" w:name="_Toc160527865"/>
      <w:r w:rsidRPr="00A114E1">
        <w:rPr>
          <w:lang w:val="ro-RO"/>
        </w:rPr>
        <w:lastRenderedPageBreak/>
        <w:t>Proiectare de detaliu</w:t>
      </w:r>
      <w:bookmarkEnd w:id="43"/>
    </w:p>
    <w:p w14:paraId="5DC3218D" w14:textId="49C7CCE4" w:rsidR="0049283F" w:rsidRDefault="0049283F" w:rsidP="0049283F">
      <w:pPr>
        <w:pStyle w:val="BodyText"/>
        <w:jc w:val="both"/>
        <w:rPr>
          <w:lang w:eastAsia="ar-SA"/>
        </w:rPr>
      </w:pPr>
      <w:r w:rsidRPr="0049283F">
        <w:rPr>
          <w:lang w:eastAsia="ar-SA"/>
        </w:rPr>
        <w:t>Această secțiune descrie în detaliu componentele hardware și software care stau la baza funcționării platformei. Scopul este de a evidenția cerințele minime pentru implementarea sistemului și de a explica cum este structurat codul aplicației.</w:t>
      </w:r>
    </w:p>
    <w:p w14:paraId="674D0B40" w14:textId="77777777" w:rsidR="0049283F" w:rsidRPr="0049283F" w:rsidRDefault="0049283F" w:rsidP="0049283F">
      <w:pPr>
        <w:pStyle w:val="BodyText"/>
        <w:jc w:val="both"/>
        <w:rPr>
          <w:lang w:val="ro-RO" w:eastAsia="ar-SA"/>
        </w:rPr>
      </w:pPr>
    </w:p>
    <w:p w14:paraId="33EF4CC2" w14:textId="600A210F" w:rsidR="00CC07F2" w:rsidRPr="00A114E1" w:rsidRDefault="00E07013" w:rsidP="00315C8A">
      <w:pPr>
        <w:pStyle w:val="Heading3"/>
        <w:rPr>
          <w:lang w:val="ro-RO"/>
        </w:rPr>
      </w:pPr>
      <w:bookmarkStart w:id="44" w:name="_Toc160527867"/>
      <w:r w:rsidRPr="00A114E1">
        <w:rPr>
          <w:lang w:val="ro-RO"/>
        </w:rPr>
        <w:t>Proiectare software de det</w:t>
      </w:r>
      <w:r w:rsidR="00614B98">
        <w:rPr>
          <w:lang w:val="ro-RO"/>
        </w:rPr>
        <w:t>a</w:t>
      </w:r>
      <w:r w:rsidRPr="00A114E1">
        <w:rPr>
          <w:lang w:val="ro-RO"/>
        </w:rPr>
        <w:t>liu</w:t>
      </w:r>
      <w:bookmarkEnd w:id="44"/>
    </w:p>
    <w:p w14:paraId="5D92AE2F" w14:textId="4472094A" w:rsidR="0049283F" w:rsidRPr="0049283F" w:rsidRDefault="0049283F" w:rsidP="0049283F">
      <w:pPr>
        <w:pStyle w:val="BodyText"/>
        <w:rPr>
          <w:lang w:val="ro-RO" w:eastAsia="ar-SA"/>
        </w:rPr>
      </w:pPr>
      <w:r w:rsidRPr="0049283F">
        <w:rPr>
          <w:lang w:eastAsia="ar-SA"/>
        </w:rPr>
        <w:t>Aplicația este dezvoltată în JavaScript, atât pentru frontend, cât și pentru backend. Structura software este modulară, cu fișiere separate pentru rutare, logica aplicației și manipularea bazei de date.</w:t>
      </w:r>
    </w:p>
    <w:p w14:paraId="159B48F8" w14:textId="77777777" w:rsidR="0049283F" w:rsidRPr="0049283F" w:rsidRDefault="0049283F" w:rsidP="0049283F">
      <w:pPr>
        <w:pStyle w:val="InstructionalTextBullet"/>
        <w:rPr>
          <w:color w:val="000000" w:themeColor="text1"/>
          <w:szCs w:val="20"/>
          <w:lang w:val="ro-RO" w:eastAsia="ar-SA"/>
        </w:rPr>
      </w:pPr>
      <w:r w:rsidRPr="0049283F">
        <w:rPr>
          <w:color w:val="000000" w:themeColor="text1"/>
          <w:szCs w:val="20"/>
          <w:lang w:val="ro-RO" w:eastAsia="ar-SA"/>
        </w:rPr>
        <w:t>/client         → partea de frontend (HTML, CSS, JS)</w:t>
      </w:r>
    </w:p>
    <w:p w14:paraId="014B1D8D" w14:textId="77777777" w:rsidR="0049283F" w:rsidRPr="0049283F" w:rsidRDefault="0049283F" w:rsidP="0049283F">
      <w:pPr>
        <w:pStyle w:val="InstructionalTextBullet"/>
        <w:rPr>
          <w:color w:val="000000" w:themeColor="text1"/>
          <w:szCs w:val="20"/>
          <w:lang w:val="ro-RO" w:eastAsia="ar-SA"/>
        </w:rPr>
      </w:pPr>
      <w:r w:rsidRPr="0049283F">
        <w:rPr>
          <w:color w:val="000000" w:themeColor="text1"/>
          <w:szCs w:val="20"/>
          <w:lang w:val="ro-RO" w:eastAsia="ar-SA"/>
        </w:rPr>
        <w:t>/server         → partea de backend (Node.js + Express)</w:t>
      </w:r>
    </w:p>
    <w:p w14:paraId="39B95A54" w14:textId="77777777" w:rsidR="0049283F" w:rsidRPr="0049283F" w:rsidRDefault="0049283F" w:rsidP="0049283F">
      <w:pPr>
        <w:pStyle w:val="InstructionalTextBullet"/>
        <w:rPr>
          <w:color w:val="000000" w:themeColor="text1"/>
          <w:szCs w:val="20"/>
          <w:lang w:val="ro-RO" w:eastAsia="ar-SA"/>
        </w:rPr>
      </w:pPr>
      <w:r w:rsidRPr="0049283F">
        <w:rPr>
          <w:color w:val="000000" w:themeColor="text1"/>
          <w:szCs w:val="20"/>
          <w:lang w:val="ro-RO" w:eastAsia="ar-SA"/>
        </w:rPr>
        <w:t>/routes         → fișiere care definesc rutele API (ex: /login, /anunturi)</w:t>
      </w:r>
    </w:p>
    <w:p w14:paraId="16CB1386" w14:textId="77777777" w:rsidR="0049283F" w:rsidRPr="0049283F" w:rsidRDefault="0049283F" w:rsidP="0049283F">
      <w:pPr>
        <w:pStyle w:val="InstructionalTextBullet"/>
        <w:rPr>
          <w:color w:val="000000" w:themeColor="text1"/>
          <w:szCs w:val="20"/>
          <w:lang w:val="ro-RO" w:eastAsia="ar-SA"/>
        </w:rPr>
      </w:pPr>
      <w:r w:rsidRPr="0049283F">
        <w:rPr>
          <w:color w:val="000000" w:themeColor="text1"/>
          <w:szCs w:val="20"/>
          <w:lang w:val="ro-RO" w:eastAsia="ar-SA"/>
        </w:rPr>
        <w:t>/models         → modele pentru baza de date (ex: User, Vehicle, Listing)</w:t>
      </w:r>
    </w:p>
    <w:p w14:paraId="07B8B3CE" w14:textId="77777777" w:rsidR="0049283F" w:rsidRPr="0049283F" w:rsidRDefault="0049283F" w:rsidP="0049283F">
      <w:pPr>
        <w:pStyle w:val="InstructionalTextBullet"/>
        <w:rPr>
          <w:color w:val="000000" w:themeColor="text1"/>
          <w:szCs w:val="20"/>
          <w:lang w:val="ro-RO" w:eastAsia="ar-SA"/>
        </w:rPr>
      </w:pPr>
      <w:r w:rsidRPr="0049283F">
        <w:rPr>
          <w:color w:val="000000" w:themeColor="text1"/>
          <w:szCs w:val="20"/>
          <w:lang w:val="ro-RO" w:eastAsia="ar-SA"/>
        </w:rPr>
        <w:t>/controllers    → funcții care implementează logica fiecărei rute</w:t>
      </w:r>
    </w:p>
    <w:p w14:paraId="33EF4CCE" w14:textId="53D69B2F" w:rsidR="00CC07F2" w:rsidRDefault="0049283F" w:rsidP="0049283F">
      <w:pPr>
        <w:pStyle w:val="InstructionalTextBullet"/>
        <w:numPr>
          <w:ilvl w:val="0"/>
          <w:numId w:val="0"/>
        </w:numPr>
        <w:ind w:left="720"/>
        <w:rPr>
          <w:color w:val="000000" w:themeColor="text1"/>
          <w:szCs w:val="20"/>
          <w:lang w:val="ro-RO" w:eastAsia="ar-SA"/>
        </w:rPr>
      </w:pPr>
      <w:r w:rsidRPr="0049283F">
        <w:rPr>
          <w:color w:val="000000" w:themeColor="text1"/>
          <w:szCs w:val="20"/>
          <w:lang w:val="ro-RO" w:eastAsia="ar-SA"/>
        </w:rPr>
        <w:t>/database       → conectarea la MongoDB (ex: cu Mongoose)</w:t>
      </w:r>
    </w:p>
    <w:p w14:paraId="7A62E4A4" w14:textId="77777777" w:rsidR="0049283F" w:rsidRPr="0049283F" w:rsidRDefault="0049283F" w:rsidP="0049283F">
      <w:pPr>
        <w:pStyle w:val="InstructionalTextBullet"/>
        <w:numPr>
          <w:ilvl w:val="0"/>
          <w:numId w:val="0"/>
        </w:numPr>
        <w:rPr>
          <w:i w:val="0"/>
          <w:color w:val="000000" w:themeColor="text1"/>
          <w:szCs w:val="20"/>
          <w:lang w:val="ro-RO" w:eastAsia="ar-SA"/>
        </w:rPr>
      </w:pPr>
    </w:p>
    <w:p w14:paraId="1751719D" w14:textId="77777777" w:rsidR="0049283F" w:rsidRPr="0049283F" w:rsidRDefault="0049283F" w:rsidP="0049283F">
      <w:pPr>
        <w:pStyle w:val="InstructionalTextBullet"/>
        <w:numPr>
          <w:ilvl w:val="0"/>
          <w:numId w:val="19"/>
        </w:numPr>
        <w:ind w:left="0" w:firstLine="0"/>
        <w:jc w:val="both"/>
        <w:rPr>
          <w:i w:val="0"/>
          <w:color w:val="000000" w:themeColor="text1"/>
          <w:lang w:eastAsia="ar-SA"/>
        </w:rPr>
      </w:pPr>
      <w:r w:rsidRPr="0049283F">
        <w:rPr>
          <w:i w:val="0"/>
          <w:color w:val="000000" w:themeColor="text1"/>
          <w:lang w:eastAsia="ar-SA"/>
        </w:rPr>
        <w:t>Exemple de componente software:</w:t>
      </w:r>
    </w:p>
    <w:p w14:paraId="2A805A18" w14:textId="77777777" w:rsidR="0049283F" w:rsidRPr="0049283F" w:rsidRDefault="0049283F" w:rsidP="0049283F">
      <w:pPr>
        <w:pStyle w:val="InstructionalTextBullet"/>
        <w:numPr>
          <w:ilvl w:val="0"/>
          <w:numId w:val="40"/>
        </w:numPr>
        <w:ind w:left="0" w:firstLine="0"/>
        <w:jc w:val="both"/>
        <w:rPr>
          <w:i w:val="0"/>
          <w:color w:val="000000" w:themeColor="text1"/>
          <w:lang w:eastAsia="ar-SA"/>
        </w:rPr>
      </w:pPr>
      <w:r w:rsidRPr="0049283F">
        <w:rPr>
          <w:i w:val="0"/>
          <w:color w:val="000000" w:themeColor="text1"/>
          <w:lang w:eastAsia="ar-SA"/>
        </w:rPr>
        <w:t>Autentificare:</w:t>
      </w:r>
    </w:p>
    <w:p w14:paraId="190D1E31" w14:textId="77777777" w:rsidR="0049283F" w:rsidRP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Se folosește bcrypt pentru criptarea parolelor.</w:t>
      </w:r>
    </w:p>
    <w:p w14:paraId="274BFE9E" w14:textId="77777777" w:rsidR="0049283F" w:rsidRP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Token JWT pentru autentificare (opțional).</w:t>
      </w:r>
    </w:p>
    <w:p w14:paraId="2973AB72" w14:textId="77777777" w:rsidR="0049283F" w:rsidRPr="0049283F" w:rsidRDefault="0049283F" w:rsidP="0049283F">
      <w:pPr>
        <w:pStyle w:val="InstructionalTextBullet"/>
        <w:numPr>
          <w:ilvl w:val="0"/>
          <w:numId w:val="40"/>
        </w:numPr>
        <w:ind w:left="0" w:firstLine="0"/>
        <w:jc w:val="both"/>
        <w:rPr>
          <w:i w:val="0"/>
          <w:color w:val="000000" w:themeColor="text1"/>
          <w:lang w:eastAsia="ar-SA"/>
        </w:rPr>
      </w:pPr>
      <w:r w:rsidRPr="0049283F">
        <w:rPr>
          <w:i w:val="0"/>
          <w:color w:val="000000" w:themeColor="text1"/>
          <w:lang w:eastAsia="ar-SA"/>
        </w:rPr>
        <w:t>Rutare:</w:t>
      </w:r>
    </w:p>
    <w:p w14:paraId="55850928" w14:textId="77777777" w:rsidR="0049283F" w:rsidRP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Express.js gestionează rutele pentru operațiile CRUD:</w:t>
      </w:r>
    </w:p>
    <w:p w14:paraId="6BBD2E14" w14:textId="77777777" w:rsidR="0049283F" w:rsidRPr="0049283F" w:rsidRDefault="0049283F" w:rsidP="0049283F">
      <w:pPr>
        <w:pStyle w:val="InstructionalTextBullet"/>
        <w:numPr>
          <w:ilvl w:val="2"/>
          <w:numId w:val="40"/>
        </w:numPr>
        <w:ind w:left="0" w:firstLine="0"/>
        <w:jc w:val="both"/>
        <w:rPr>
          <w:i w:val="0"/>
          <w:color w:val="000000" w:themeColor="text1"/>
          <w:lang w:eastAsia="ar-SA"/>
        </w:rPr>
      </w:pPr>
      <w:r w:rsidRPr="0049283F">
        <w:rPr>
          <w:i w:val="0"/>
          <w:color w:val="000000" w:themeColor="text1"/>
          <w:lang w:eastAsia="ar-SA"/>
        </w:rPr>
        <w:t>POST /register, POST /login, GET /anunturi, DELETE /anunt/:id etc.</w:t>
      </w:r>
    </w:p>
    <w:p w14:paraId="539D9A58" w14:textId="77777777" w:rsidR="0049283F" w:rsidRPr="0049283F" w:rsidRDefault="0049283F" w:rsidP="0049283F">
      <w:pPr>
        <w:pStyle w:val="InstructionalTextBullet"/>
        <w:numPr>
          <w:ilvl w:val="0"/>
          <w:numId w:val="40"/>
        </w:numPr>
        <w:ind w:left="0" w:firstLine="0"/>
        <w:jc w:val="both"/>
        <w:rPr>
          <w:i w:val="0"/>
          <w:color w:val="000000" w:themeColor="text1"/>
          <w:lang w:eastAsia="ar-SA"/>
        </w:rPr>
      </w:pPr>
      <w:r w:rsidRPr="0049283F">
        <w:rPr>
          <w:i w:val="0"/>
          <w:color w:val="000000" w:themeColor="text1"/>
          <w:lang w:eastAsia="ar-SA"/>
        </w:rPr>
        <w:t>Conectare la bază de date:</w:t>
      </w:r>
    </w:p>
    <w:p w14:paraId="6036FD28" w14:textId="77777777" w:rsidR="0049283F" w:rsidRP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MongoDB este accesată cu ajutorul bibliotecii mongoose.</w:t>
      </w:r>
    </w:p>
    <w:p w14:paraId="389AC38B" w14:textId="77777777" w:rsidR="0049283F" w:rsidRP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Fiecare colecție are un model definit în JavaScript.</w:t>
      </w:r>
    </w:p>
    <w:p w14:paraId="244C876F" w14:textId="77777777" w:rsidR="0049283F" w:rsidRPr="0049283F" w:rsidRDefault="0049283F" w:rsidP="0049283F">
      <w:pPr>
        <w:pStyle w:val="InstructionalTextBullet"/>
        <w:numPr>
          <w:ilvl w:val="0"/>
          <w:numId w:val="40"/>
        </w:numPr>
        <w:ind w:left="0" w:firstLine="0"/>
        <w:jc w:val="both"/>
        <w:rPr>
          <w:i w:val="0"/>
          <w:color w:val="000000" w:themeColor="text1"/>
          <w:lang w:eastAsia="ar-SA"/>
        </w:rPr>
      </w:pPr>
      <w:r w:rsidRPr="0049283F">
        <w:rPr>
          <w:i w:val="0"/>
          <w:color w:val="000000" w:themeColor="text1"/>
          <w:lang w:eastAsia="ar-SA"/>
        </w:rPr>
        <w:t>Validări:</w:t>
      </w:r>
    </w:p>
    <w:p w14:paraId="26F4824B" w14:textId="77777777" w:rsidR="0049283F" w:rsidRP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Se fac validări de câmpuri la nivel de backend (ex: email valid, preț numeric).</w:t>
      </w:r>
    </w:p>
    <w:p w14:paraId="0D375057" w14:textId="77777777" w:rsidR="0049283F" w:rsidRDefault="0049283F" w:rsidP="0049283F">
      <w:pPr>
        <w:pStyle w:val="InstructionalTextBullet"/>
        <w:numPr>
          <w:ilvl w:val="1"/>
          <w:numId w:val="40"/>
        </w:numPr>
        <w:ind w:left="0" w:firstLine="0"/>
        <w:jc w:val="both"/>
        <w:rPr>
          <w:i w:val="0"/>
          <w:color w:val="000000" w:themeColor="text1"/>
          <w:lang w:eastAsia="ar-SA"/>
        </w:rPr>
      </w:pPr>
      <w:r w:rsidRPr="0049283F">
        <w:rPr>
          <w:i w:val="0"/>
          <w:color w:val="000000" w:themeColor="text1"/>
          <w:lang w:eastAsia="ar-SA"/>
        </w:rPr>
        <w:t>În cazul erorilor, utilizatorul primește un mesaj clar în interfață.</w:t>
      </w:r>
    </w:p>
    <w:p w14:paraId="3617CB50" w14:textId="77777777" w:rsidR="0049283F" w:rsidRDefault="0049283F" w:rsidP="0049283F">
      <w:pPr>
        <w:pStyle w:val="InstructionalTextBullet"/>
        <w:numPr>
          <w:ilvl w:val="0"/>
          <w:numId w:val="0"/>
        </w:numPr>
        <w:jc w:val="both"/>
        <w:rPr>
          <w:i w:val="0"/>
          <w:color w:val="000000" w:themeColor="text1"/>
          <w:lang w:eastAsia="ar-SA"/>
        </w:rPr>
      </w:pPr>
    </w:p>
    <w:p w14:paraId="52BC8BCA" w14:textId="77777777" w:rsidR="0049283F" w:rsidRPr="0049283F" w:rsidRDefault="0049283F" w:rsidP="0049283F">
      <w:pPr>
        <w:pStyle w:val="Heading4"/>
        <w:numPr>
          <w:ilvl w:val="0"/>
          <w:numId w:val="0"/>
        </w:numPr>
        <w:ind w:left="936" w:hanging="936"/>
        <w:rPr>
          <w:lang w:eastAsia="ar-SA"/>
        </w:rPr>
      </w:pPr>
      <w:r w:rsidRPr="0049283F">
        <w:rPr>
          <w:lang w:eastAsia="ar-SA"/>
        </w:rPr>
        <w:t>7.3 Proiectare detaliată de securitate</w:t>
      </w:r>
    </w:p>
    <w:p w14:paraId="264BADBC" w14:textId="77777777" w:rsidR="0049283F" w:rsidRPr="0049283F" w:rsidRDefault="0049283F" w:rsidP="0049283F">
      <w:pPr>
        <w:pStyle w:val="InstructionalTextBullet"/>
        <w:jc w:val="both"/>
        <w:rPr>
          <w:i w:val="0"/>
          <w:iCs/>
          <w:color w:val="000000" w:themeColor="text1"/>
          <w:lang w:eastAsia="ar-SA"/>
        </w:rPr>
      </w:pPr>
      <w:r w:rsidRPr="0049283F">
        <w:rPr>
          <w:i w:val="0"/>
          <w:iCs/>
          <w:color w:val="000000" w:themeColor="text1"/>
          <w:lang w:eastAsia="ar-SA"/>
        </w:rPr>
        <w:t>Pentru a proteja datele utilizatorilor și integritatea sistemului, aplicația implementează câteva măsuri de securitate de bază:</w:t>
      </w:r>
    </w:p>
    <w:p w14:paraId="4054C79C" w14:textId="77777777" w:rsidR="0049283F" w:rsidRPr="0049283F" w:rsidRDefault="0049283F" w:rsidP="0049283F">
      <w:pPr>
        <w:pStyle w:val="InstructionalTextBullet"/>
        <w:numPr>
          <w:ilvl w:val="0"/>
          <w:numId w:val="41"/>
        </w:numPr>
        <w:jc w:val="both"/>
        <w:rPr>
          <w:i w:val="0"/>
          <w:iCs/>
          <w:color w:val="000000" w:themeColor="text1"/>
          <w:lang w:eastAsia="ar-SA"/>
        </w:rPr>
      </w:pPr>
      <w:r w:rsidRPr="0049283F">
        <w:rPr>
          <w:i w:val="0"/>
          <w:iCs/>
          <w:color w:val="000000" w:themeColor="text1"/>
          <w:lang w:eastAsia="ar-SA"/>
        </w:rPr>
        <w:t>Criptarea parolelor: Parolele sunt criptate cu ajutorul bibliotecii bcrypt înainte de a fi salvate în baza de date. Astfel, chiar dacă baza de date ar fi compromisă, parolele nu pot fi citite direct.</w:t>
      </w:r>
    </w:p>
    <w:p w14:paraId="0F7A7C00" w14:textId="77777777" w:rsidR="0049283F" w:rsidRPr="0049283F" w:rsidRDefault="0049283F" w:rsidP="0049283F">
      <w:pPr>
        <w:pStyle w:val="InstructionalTextBullet"/>
        <w:numPr>
          <w:ilvl w:val="0"/>
          <w:numId w:val="41"/>
        </w:numPr>
        <w:jc w:val="both"/>
        <w:rPr>
          <w:i w:val="0"/>
          <w:iCs/>
          <w:color w:val="000000" w:themeColor="text1"/>
          <w:lang w:eastAsia="ar-SA"/>
        </w:rPr>
      </w:pPr>
      <w:r w:rsidRPr="0049283F">
        <w:rPr>
          <w:i w:val="0"/>
          <w:iCs/>
          <w:color w:val="000000" w:themeColor="text1"/>
          <w:lang w:eastAsia="ar-SA"/>
        </w:rPr>
        <w:t>Validarea datelor: Toate câmpurile introduse de utilizator sunt verificate pe backend (ex: email valid, parolă suficient de lungă, preț numeric). Se evită astfel introducerea de date greșite sau periculoase.</w:t>
      </w:r>
    </w:p>
    <w:p w14:paraId="68F3B4AF" w14:textId="77777777" w:rsidR="0049283F" w:rsidRPr="0049283F" w:rsidRDefault="0049283F" w:rsidP="0049283F">
      <w:pPr>
        <w:pStyle w:val="InstructionalTextBullet"/>
        <w:numPr>
          <w:ilvl w:val="0"/>
          <w:numId w:val="41"/>
        </w:numPr>
        <w:jc w:val="both"/>
        <w:rPr>
          <w:i w:val="0"/>
          <w:iCs/>
          <w:color w:val="000000" w:themeColor="text1"/>
          <w:lang w:eastAsia="ar-SA"/>
        </w:rPr>
      </w:pPr>
      <w:r w:rsidRPr="0049283F">
        <w:rPr>
          <w:i w:val="0"/>
          <w:iCs/>
          <w:color w:val="000000" w:themeColor="text1"/>
          <w:lang w:eastAsia="ar-SA"/>
        </w:rPr>
        <w:t>Protecție API: Rutele importante (ex: adăugare anunț, ștergere) sunt accesibile doar utilizatorilor autentificați.</w:t>
      </w:r>
    </w:p>
    <w:p w14:paraId="68678F9D" w14:textId="77777777" w:rsidR="0049283F" w:rsidRPr="0049283F" w:rsidRDefault="0049283F" w:rsidP="0049283F">
      <w:pPr>
        <w:pStyle w:val="InstructionalTextBullet"/>
        <w:numPr>
          <w:ilvl w:val="0"/>
          <w:numId w:val="41"/>
        </w:numPr>
        <w:jc w:val="both"/>
        <w:rPr>
          <w:i w:val="0"/>
          <w:iCs/>
          <w:color w:val="000000" w:themeColor="text1"/>
          <w:lang w:eastAsia="ar-SA"/>
        </w:rPr>
      </w:pPr>
      <w:r w:rsidRPr="0049283F">
        <w:rPr>
          <w:i w:val="0"/>
          <w:iCs/>
          <w:color w:val="000000" w:themeColor="text1"/>
          <w:lang w:eastAsia="ar-SA"/>
        </w:rPr>
        <w:lastRenderedPageBreak/>
        <w:t>Acces restricționat: Utilizatorii pot modifica sau șterge doar propriile anunțuri, nu și ale altora.</w:t>
      </w:r>
    </w:p>
    <w:p w14:paraId="67FD6568" w14:textId="77777777" w:rsidR="0049283F" w:rsidRPr="0049283F" w:rsidRDefault="0049283F" w:rsidP="0049283F">
      <w:pPr>
        <w:pStyle w:val="InstructionalTextBullet"/>
        <w:numPr>
          <w:ilvl w:val="0"/>
          <w:numId w:val="41"/>
        </w:numPr>
        <w:jc w:val="both"/>
        <w:rPr>
          <w:i w:val="0"/>
          <w:iCs/>
          <w:color w:val="000000" w:themeColor="text1"/>
          <w:lang w:eastAsia="ar-SA"/>
        </w:rPr>
      </w:pPr>
      <w:r w:rsidRPr="0049283F">
        <w:rPr>
          <w:i w:val="0"/>
          <w:iCs/>
          <w:color w:val="000000" w:themeColor="text1"/>
          <w:lang w:eastAsia="ar-SA"/>
        </w:rPr>
        <w:t>HTTPS (recomandat): În versiunea finală a aplicației, se recomandă folosirea protocolului HTTPS pentru a securiza toate comunicările între client și server.</w:t>
      </w:r>
    </w:p>
    <w:p w14:paraId="300CB904" w14:textId="77777777" w:rsidR="0049283F" w:rsidRPr="0049283F" w:rsidRDefault="0049283F" w:rsidP="0049283F">
      <w:pPr>
        <w:pStyle w:val="InstructionalTextBullet"/>
        <w:numPr>
          <w:ilvl w:val="0"/>
          <w:numId w:val="0"/>
        </w:numPr>
        <w:jc w:val="both"/>
        <w:rPr>
          <w:i w:val="0"/>
          <w:color w:val="000000" w:themeColor="text1"/>
          <w:lang w:eastAsia="ar-SA"/>
        </w:rPr>
      </w:pPr>
    </w:p>
    <w:p w14:paraId="44197212" w14:textId="77777777" w:rsidR="0049283F" w:rsidRPr="0049283F" w:rsidRDefault="0049283F" w:rsidP="0049283F">
      <w:pPr>
        <w:pStyle w:val="InstructionalTextBullet"/>
        <w:numPr>
          <w:ilvl w:val="0"/>
          <w:numId w:val="0"/>
        </w:numPr>
        <w:ind w:left="720"/>
        <w:rPr>
          <w:i w:val="0"/>
          <w:iCs/>
          <w:color w:val="000000" w:themeColor="text1"/>
          <w:szCs w:val="20"/>
          <w:lang w:val="ro-RO" w:eastAsia="ar-SA"/>
        </w:rPr>
      </w:pPr>
    </w:p>
    <w:p w14:paraId="33EF4CCF" w14:textId="31215CF1" w:rsidR="00CC07F2" w:rsidRPr="00A114E1" w:rsidRDefault="00E07013" w:rsidP="00315C8A">
      <w:pPr>
        <w:pStyle w:val="Heading3"/>
        <w:rPr>
          <w:lang w:val="ro-RO"/>
        </w:rPr>
      </w:pPr>
      <w:bookmarkStart w:id="45" w:name="_Toc160527868"/>
      <w:r w:rsidRPr="00A114E1">
        <w:rPr>
          <w:lang w:val="ro-RO"/>
        </w:rPr>
        <w:t>Proiectare detaliată de securitate</w:t>
      </w:r>
      <w:bookmarkEnd w:id="45"/>
    </w:p>
    <w:p w14:paraId="7E415D52" w14:textId="3D266D11" w:rsidR="00E07013" w:rsidRPr="00A114E1" w:rsidRDefault="00E07013" w:rsidP="00E07013">
      <w:pPr>
        <w:pStyle w:val="InstructionalText"/>
        <w:rPr>
          <w:lang w:val="ro-RO"/>
        </w:rPr>
      </w:pPr>
      <w:r w:rsidRPr="00A114E1">
        <w:rPr>
          <w:lang w:val="ro-RO"/>
        </w:rPr>
        <w:t>Instrucțiuni: Furnizați  informații detaliate pentru fiecare dintre componentele individuale de securitate hardware. Specificați elementele de mai jos, după cum este necesar.</w:t>
      </w:r>
    </w:p>
    <w:p w14:paraId="2CA60DBF" w14:textId="77777777" w:rsidR="00E07013" w:rsidRPr="00A114E1" w:rsidRDefault="00E07013" w:rsidP="00E07013">
      <w:pPr>
        <w:pStyle w:val="InstructionalText"/>
        <w:rPr>
          <w:lang w:val="ro-RO"/>
        </w:rPr>
      </w:pPr>
    </w:p>
    <w:p w14:paraId="796A3512" w14:textId="77777777" w:rsidR="00E07013" w:rsidRPr="00A114E1" w:rsidRDefault="00E07013" w:rsidP="00E07013">
      <w:pPr>
        <w:pStyle w:val="InstructionalText"/>
        <w:rPr>
          <w:lang w:val="ro-RO"/>
        </w:rPr>
      </w:pPr>
      <w:r w:rsidRPr="00A114E1">
        <w:rPr>
          <w:lang w:val="ro-RO"/>
        </w:rPr>
        <w:t>• Autentificare</w:t>
      </w:r>
    </w:p>
    <w:p w14:paraId="7A82E7D3" w14:textId="77777777" w:rsidR="00E07013" w:rsidRPr="00A114E1" w:rsidRDefault="00E07013" w:rsidP="00E07013">
      <w:pPr>
        <w:pStyle w:val="InstructionalText"/>
        <w:rPr>
          <w:lang w:val="ro-RO"/>
        </w:rPr>
      </w:pPr>
      <w:r w:rsidRPr="00A114E1">
        <w:rPr>
          <w:lang w:val="ro-RO"/>
        </w:rPr>
        <w:t>• Autorizare</w:t>
      </w:r>
    </w:p>
    <w:p w14:paraId="0B048643" w14:textId="67BE5EBC" w:rsidR="00E07013" w:rsidRPr="00A114E1" w:rsidRDefault="00E07013" w:rsidP="00E07013">
      <w:pPr>
        <w:pStyle w:val="InstructionalText"/>
        <w:rPr>
          <w:lang w:val="ro-RO"/>
        </w:rPr>
      </w:pPr>
      <w:r w:rsidRPr="00A114E1">
        <w:rPr>
          <w:lang w:val="ro-RO"/>
        </w:rPr>
        <w:t>• Jurnalizare(arhivare) și auditare</w:t>
      </w:r>
    </w:p>
    <w:p w14:paraId="479F6E83" w14:textId="77777777" w:rsidR="00E07013" w:rsidRPr="00A114E1" w:rsidRDefault="00E07013" w:rsidP="00E07013">
      <w:pPr>
        <w:pStyle w:val="InstructionalText"/>
        <w:rPr>
          <w:lang w:val="ro-RO"/>
        </w:rPr>
      </w:pPr>
      <w:r w:rsidRPr="00A114E1">
        <w:rPr>
          <w:lang w:val="ro-RO"/>
        </w:rPr>
        <w:t>• Criptare</w:t>
      </w:r>
    </w:p>
    <w:p w14:paraId="4A5F7DF1" w14:textId="77777777" w:rsidR="00E07013" w:rsidRPr="00A114E1" w:rsidRDefault="00E07013" w:rsidP="00E07013">
      <w:pPr>
        <w:pStyle w:val="InstructionalText"/>
        <w:rPr>
          <w:lang w:val="ro-RO"/>
        </w:rPr>
      </w:pPr>
      <w:r w:rsidRPr="00A114E1">
        <w:rPr>
          <w:lang w:val="ro-RO"/>
        </w:rPr>
        <w:t>• Utilizarea porturilor de rețea</w:t>
      </w:r>
    </w:p>
    <w:p w14:paraId="33EF4CD7" w14:textId="39BF7D52" w:rsidR="00CC07F2" w:rsidRPr="00A114E1" w:rsidRDefault="00E07013" w:rsidP="00E07013">
      <w:pPr>
        <w:pStyle w:val="InstructionalText"/>
        <w:rPr>
          <w:lang w:val="ro-RO"/>
        </w:rPr>
      </w:pPr>
      <w:r w:rsidRPr="00A114E1">
        <w:rPr>
          <w:lang w:val="ro-RO"/>
        </w:rPr>
        <w:t>• Detectare și prevenire a intruziunilor</w:t>
      </w:r>
      <w:r w:rsidR="002C0DE6">
        <w:rPr>
          <w:lang w:val="ro-RO"/>
        </w:rPr>
        <w:t>.</w:t>
      </w:r>
      <w:r w:rsidRPr="00A114E1">
        <w:rPr>
          <w:lang w:val="ro-RO"/>
        </w:rPr>
        <w:t xml:space="preserve"> </w:t>
      </w:r>
    </w:p>
    <w:p w14:paraId="33EF4CD8" w14:textId="4CC6E031" w:rsidR="00CC07F2" w:rsidRPr="00A114E1" w:rsidRDefault="00E07013" w:rsidP="00315C8A">
      <w:pPr>
        <w:pStyle w:val="Heading3"/>
        <w:rPr>
          <w:lang w:val="ro-RO"/>
        </w:rPr>
      </w:pPr>
      <w:bookmarkStart w:id="46" w:name="_Toc160527869"/>
      <w:r w:rsidRPr="00A114E1">
        <w:rPr>
          <w:lang w:val="ro-RO"/>
        </w:rPr>
        <w:t>Proiectare de detaliu pentru performanța sistemului</w:t>
      </w:r>
      <w:bookmarkEnd w:id="46"/>
    </w:p>
    <w:p w14:paraId="45C20021" w14:textId="77777777" w:rsidR="00E07013" w:rsidRPr="00A114E1" w:rsidRDefault="00E07013" w:rsidP="00E07013">
      <w:pPr>
        <w:pStyle w:val="InstructionalText"/>
        <w:rPr>
          <w:lang w:val="ro-RO"/>
        </w:rPr>
      </w:pPr>
      <w:r w:rsidRPr="00A114E1">
        <w:rPr>
          <w:lang w:val="ro-RO"/>
        </w:rPr>
        <w:t>Instrucțiuni: Furnizați o reprezentare grafică cu informații detaliate pentru fiecare dintre componentele hardware individuale de performanță și fiabilitate, pentru a include elementele de mai jos:</w:t>
      </w:r>
    </w:p>
    <w:p w14:paraId="15F76018" w14:textId="77777777" w:rsidR="00E07013" w:rsidRPr="00A114E1" w:rsidRDefault="00E07013" w:rsidP="00E07013">
      <w:pPr>
        <w:pStyle w:val="InstructionalText"/>
        <w:rPr>
          <w:lang w:val="ro-RO"/>
        </w:rPr>
      </w:pPr>
      <w:r w:rsidRPr="00A114E1">
        <w:rPr>
          <w:lang w:val="ro-RO"/>
        </w:rPr>
        <w:t>• Cerințe/estimări de capacitate și volum</w:t>
      </w:r>
    </w:p>
    <w:p w14:paraId="4E2E2E11" w14:textId="77777777" w:rsidR="00E07013" w:rsidRPr="00A114E1" w:rsidRDefault="00E07013" w:rsidP="00E07013">
      <w:pPr>
        <w:pStyle w:val="InstructionalText"/>
        <w:rPr>
          <w:lang w:val="ro-RO"/>
        </w:rPr>
      </w:pPr>
      <w:r w:rsidRPr="00A114E1">
        <w:rPr>
          <w:lang w:val="ro-RO"/>
        </w:rPr>
        <w:t>• Așteptări de performanță</w:t>
      </w:r>
    </w:p>
    <w:p w14:paraId="5CAA289A" w14:textId="77777777" w:rsidR="00E07013" w:rsidRPr="00A114E1" w:rsidRDefault="00E07013" w:rsidP="00E07013">
      <w:pPr>
        <w:pStyle w:val="InstructionalText"/>
        <w:rPr>
          <w:lang w:val="ro-RO"/>
        </w:rPr>
      </w:pPr>
      <w:r w:rsidRPr="00A114E1">
        <w:rPr>
          <w:lang w:val="ro-RO"/>
        </w:rPr>
        <w:t>• Cerințe de disponibilitate</w:t>
      </w:r>
    </w:p>
    <w:p w14:paraId="06E48167" w14:textId="77777777" w:rsidR="00E07013" w:rsidRPr="00A114E1" w:rsidRDefault="00E07013" w:rsidP="00E07013">
      <w:pPr>
        <w:pStyle w:val="InstructionalText"/>
        <w:rPr>
          <w:lang w:val="ro-RO"/>
        </w:rPr>
      </w:pPr>
      <w:r w:rsidRPr="00A114E1">
        <w:rPr>
          <w:lang w:val="ro-RO"/>
        </w:rPr>
        <w:t>• Proiectare de performanță pentru a îndeplini cerințele de capacitate</w:t>
      </w:r>
    </w:p>
    <w:p w14:paraId="0744FDA6" w14:textId="77777777" w:rsidR="00E07013" w:rsidRPr="00A114E1" w:rsidRDefault="00E07013" w:rsidP="00E07013">
      <w:pPr>
        <w:pStyle w:val="InstructionalText"/>
        <w:rPr>
          <w:lang w:val="ro-RO"/>
        </w:rPr>
      </w:pPr>
      <w:r w:rsidRPr="00A114E1">
        <w:rPr>
          <w:lang w:val="ro-RO"/>
        </w:rPr>
        <w:t>• Proiectare de fiabilitate pentru a îndeplini cerințele de disponibilitate</w:t>
      </w:r>
    </w:p>
    <w:p w14:paraId="7CC389BD" w14:textId="77777777" w:rsidR="00E07013" w:rsidRPr="00A114E1" w:rsidRDefault="00E07013" w:rsidP="00E07013">
      <w:pPr>
        <w:pStyle w:val="InstructionalText"/>
        <w:rPr>
          <w:lang w:val="ro-RO"/>
        </w:rPr>
      </w:pPr>
      <w:r w:rsidRPr="00A114E1">
        <w:rPr>
          <w:lang w:val="ro-RO"/>
        </w:rPr>
        <w:t>• Proiectare de backup, recuperare și arhivare</w:t>
      </w:r>
    </w:p>
    <w:p w14:paraId="33EF4CE0" w14:textId="74881FF4" w:rsidR="00CC07F2" w:rsidRPr="00A114E1" w:rsidRDefault="00E07013" w:rsidP="00E07013">
      <w:pPr>
        <w:pStyle w:val="InstructionalText"/>
        <w:rPr>
          <w:lang w:val="ro-RO"/>
        </w:rPr>
      </w:pPr>
      <w:r w:rsidRPr="00A114E1">
        <w:rPr>
          <w:lang w:val="ro-RO"/>
        </w:rPr>
        <w:t>Identificați punctele unice de eșec și, dacă este relevant, descrieți proiectarea de disponibilitate ridicată (de exemplu, clustering).</w:t>
      </w:r>
    </w:p>
    <w:p w14:paraId="30BCEE16" w14:textId="77777777" w:rsidR="00E07013" w:rsidRPr="00A114E1" w:rsidRDefault="00E07013" w:rsidP="00E07013">
      <w:pPr>
        <w:pStyle w:val="BodyText"/>
        <w:rPr>
          <w:lang w:val="ro-RO" w:eastAsia="ar-SA"/>
        </w:rPr>
      </w:pPr>
    </w:p>
    <w:p w14:paraId="33EF4CE1" w14:textId="54B02CCC" w:rsidR="00CC07F2" w:rsidRPr="00A114E1" w:rsidRDefault="00E07013" w:rsidP="00315C8A">
      <w:pPr>
        <w:pStyle w:val="Heading3"/>
        <w:rPr>
          <w:lang w:val="ro-RO"/>
        </w:rPr>
      </w:pPr>
      <w:bookmarkStart w:id="47" w:name="_Toc160527870"/>
      <w:r w:rsidRPr="00A114E1">
        <w:rPr>
          <w:lang w:val="ro-RO"/>
        </w:rPr>
        <w:t>Proiectare detaliată a comunicațiilor interne (între componente)</w:t>
      </w:r>
      <w:bookmarkEnd w:id="47"/>
    </w:p>
    <w:p w14:paraId="49376F5C" w14:textId="2E0BCE12" w:rsidR="00E07013" w:rsidRPr="00A114E1" w:rsidRDefault="00E07013" w:rsidP="00E07013">
      <w:pPr>
        <w:pStyle w:val="InstructionalText"/>
        <w:rPr>
          <w:lang w:val="ro-RO"/>
        </w:rPr>
      </w:pPr>
      <w:r w:rsidRPr="00A114E1">
        <w:rPr>
          <w:lang w:val="ro-RO"/>
        </w:rPr>
        <w:t xml:space="preserve">Instrucțiuni: Dacă sistemul include mai mult de o componentă, este posibil să existe o cerință pentru comunicații interne pentru a schimba informații, a furniza comenzi sau a susține funcțiile de intrare/ieșire. Furnizați suficiente informații detaliate despre proiectarea comunicațiilor pentru a construi și/sau a achiziționa corect componentele de </w:t>
      </w:r>
      <w:r w:rsidRPr="00A114E1">
        <w:rPr>
          <w:lang w:val="ro-RO"/>
        </w:rPr>
        <w:lastRenderedPageBreak/>
        <w:t>comunicații pentru sistem. Includeți următoarele informații în proiectările detaliate ale componentelor, după caz:</w:t>
      </w:r>
    </w:p>
    <w:p w14:paraId="25325A33" w14:textId="371EDE5D" w:rsidR="00E07013" w:rsidRPr="00A114E1" w:rsidRDefault="00E07013" w:rsidP="00E07013">
      <w:pPr>
        <w:pStyle w:val="InstructionalTextBullet"/>
        <w:rPr>
          <w:szCs w:val="20"/>
          <w:lang w:val="ro-RO" w:eastAsia="ar-SA"/>
        </w:rPr>
      </w:pPr>
      <w:r w:rsidRPr="00A114E1">
        <w:rPr>
          <w:szCs w:val="20"/>
          <w:lang w:val="ro-RO" w:eastAsia="ar-SA"/>
        </w:rPr>
        <w:t>Numărul de servere și clienți care urmează să fie incluși pe fiecare rețea de zonă</w:t>
      </w:r>
    </w:p>
    <w:p w14:paraId="17BB1F96" w14:textId="4B510409" w:rsidR="00E07013" w:rsidRPr="00A114E1" w:rsidRDefault="00E07013" w:rsidP="00E07013">
      <w:pPr>
        <w:pStyle w:val="InstructionalTextBullet"/>
        <w:rPr>
          <w:szCs w:val="20"/>
          <w:lang w:val="ro-RO" w:eastAsia="ar-SA"/>
        </w:rPr>
      </w:pPr>
      <w:r w:rsidRPr="00A114E1">
        <w:rPr>
          <w:szCs w:val="20"/>
          <w:lang w:val="ro-RO" w:eastAsia="ar-SA"/>
        </w:rPr>
        <w:t>Specificații pentru cerințele de sincronizare și control al busului</w:t>
      </w:r>
    </w:p>
    <w:p w14:paraId="00B774CB" w14:textId="0BAB167A" w:rsidR="00E07013" w:rsidRPr="00A114E1" w:rsidRDefault="00E07013" w:rsidP="00E07013">
      <w:pPr>
        <w:pStyle w:val="InstructionalTextBullet"/>
        <w:rPr>
          <w:szCs w:val="20"/>
          <w:lang w:val="ro-RO" w:eastAsia="ar-SA"/>
        </w:rPr>
      </w:pPr>
      <w:r w:rsidRPr="00A114E1">
        <w:rPr>
          <w:szCs w:val="20"/>
          <w:lang w:val="ro-RO" w:eastAsia="ar-SA"/>
        </w:rPr>
        <w:t>Format(e) pentru datele schimbate între componente</w:t>
      </w:r>
    </w:p>
    <w:p w14:paraId="1908452C" w14:textId="0C843C92" w:rsidR="00E07013" w:rsidRPr="00A114E1" w:rsidRDefault="00E07013" w:rsidP="00E07013">
      <w:pPr>
        <w:pStyle w:val="InstructionalTextBullet"/>
        <w:rPr>
          <w:szCs w:val="20"/>
          <w:lang w:val="ro-RO" w:eastAsia="ar-SA"/>
        </w:rPr>
      </w:pPr>
      <w:r w:rsidRPr="00A114E1">
        <w:rPr>
          <w:szCs w:val="20"/>
          <w:lang w:val="ro-RO" w:eastAsia="ar-SA"/>
        </w:rPr>
        <w:t>Reprezentare grafică a conectivității între componente, arătând direcția fluxului de date (dacă este aplicabil), și distanțele aproximative între componente (informațiile ar trebui să furnizeze suficient detaliu pentru a susține achiziționarea hardware-ului pentru finalizarea instalării într-o anumită locație)</w:t>
      </w:r>
    </w:p>
    <w:p w14:paraId="33EF4CE7" w14:textId="3D51DE0C" w:rsidR="00CC07F2" w:rsidRPr="00A114E1" w:rsidRDefault="00E07013" w:rsidP="00E07013">
      <w:pPr>
        <w:pStyle w:val="InstructionalTextBullet"/>
        <w:rPr>
          <w:lang w:val="ro-RO"/>
        </w:rPr>
      </w:pPr>
      <w:r w:rsidRPr="00A114E1">
        <w:rPr>
          <w:szCs w:val="20"/>
          <w:lang w:val="ro-RO" w:eastAsia="ar-SA"/>
        </w:rPr>
        <w:t>Topologia LAN</w:t>
      </w:r>
    </w:p>
    <w:p w14:paraId="33EF4CE8" w14:textId="465D4C13" w:rsidR="00213D9A" w:rsidRPr="00A114E1" w:rsidRDefault="00E07013" w:rsidP="00315C8A">
      <w:pPr>
        <w:pStyle w:val="Heading2"/>
        <w:rPr>
          <w:lang w:val="ro-RO"/>
        </w:rPr>
      </w:pPr>
      <w:bookmarkStart w:id="48" w:name="_Toc160527871"/>
      <w:r w:rsidRPr="00A114E1">
        <w:rPr>
          <w:lang w:val="ro-RO"/>
        </w:rPr>
        <w:lastRenderedPageBreak/>
        <w:t>Controale pentru verificarea integrității sistemului</w:t>
      </w:r>
      <w:bookmarkEnd w:id="48"/>
    </w:p>
    <w:p w14:paraId="535235EE" w14:textId="77777777" w:rsidR="00A114E1" w:rsidRPr="00A114E1" w:rsidRDefault="00A114E1" w:rsidP="00A114E1">
      <w:pPr>
        <w:pStyle w:val="InstructionalText"/>
        <w:rPr>
          <w:lang w:val="ro-RO"/>
        </w:rPr>
      </w:pPr>
      <w:r w:rsidRPr="00A114E1">
        <w:rPr>
          <w:lang w:val="ro-RO"/>
        </w:rPr>
        <w:t>Instrucțiuni: Furnizați specificații de proiectare pentru următoarele nivele minime de control și orice controale suplimentare adecvate sau necesare:</w:t>
      </w:r>
    </w:p>
    <w:p w14:paraId="598C4F28" w14:textId="0CFA298A" w:rsidR="00A114E1" w:rsidRPr="00A114E1" w:rsidRDefault="00A114E1" w:rsidP="00A114E1">
      <w:pPr>
        <w:pStyle w:val="InstructionalTextBullet"/>
        <w:rPr>
          <w:szCs w:val="20"/>
          <w:lang w:val="ro-RO" w:eastAsia="ar-SA"/>
        </w:rPr>
      </w:pPr>
      <w:r w:rsidRPr="00A114E1">
        <w:rPr>
          <w:szCs w:val="20"/>
          <w:lang w:val="ro-RO" w:eastAsia="ar-SA"/>
        </w:rPr>
        <w:t>Securitate internă pentru a restricționa accesul la datele critice doar pentru acele tipuri de acces necesare de către utilizatori/operatori</w:t>
      </w:r>
    </w:p>
    <w:p w14:paraId="76C59E66" w14:textId="58387E22" w:rsidR="00A114E1" w:rsidRPr="00A114E1" w:rsidRDefault="00A114E1" w:rsidP="00A114E1">
      <w:pPr>
        <w:pStyle w:val="InstructionalTextBullet"/>
        <w:rPr>
          <w:szCs w:val="20"/>
          <w:lang w:val="ro-RO" w:eastAsia="ar-SA"/>
        </w:rPr>
      </w:pPr>
      <w:r w:rsidRPr="00A114E1">
        <w:rPr>
          <w:szCs w:val="20"/>
          <w:lang w:val="ro-RO" w:eastAsia="ar-SA"/>
        </w:rPr>
        <w:t>Proceduri de audit pentru a îndeplini cerințele de control, raportare și perioade de reținere pentru rapoartele operaționale și de management</w:t>
      </w:r>
    </w:p>
    <w:p w14:paraId="165AAC56" w14:textId="6DEE93C3" w:rsidR="00A114E1" w:rsidRPr="00A114E1" w:rsidRDefault="00A114E1" w:rsidP="00A114E1">
      <w:pPr>
        <w:pStyle w:val="InstructionalTextBullet"/>
        <w:rPr>
          <w:szCs w:val="20"/>
          <w:lang w:val="ro-RO" w:eastAsia="ar-SA"/>
        </w:rPr>
      </w:pPr>
      <w:r w:rsidRPr="00A114E1">
        <w:rPr>
          <w:szCs w:val="20"/>
          <w:lang w:val="ro-RO" w:eastAsia="ar-SA"/>
        </w:rPr>
        <w:t>Piste de auditare a aplicațiilor pentru a audita dinamic accesul la recuperare la datele critice designate</w:t>
      </w:r>
    </w:p>
    <w:p w14:paraId="2F922DB2" w14:textId="45DA9F02" w:rsidR="00A114E1" w:rsidRPr="00A114E1" w:rsidRDefault="00A114E1" w:rsidP="00A114E1">
      <w:pPr>
        <w:pStyle w:val="InstructionalTextBullet"/>
        <w:rPr>
          <w:szCs w:val="20"/>
          <w:lang w:val="ro-RO" w:eastAsia="ar-SA"/>
        </w:rPr>
      </w:pPr>
      <w:r w:rsidRPr="00A114E1">
        <w:rPr>
          <w:szCs w:val="20"/>
          <w:lang w:val="ro-RO" w:eastAsia="ar-SA"/>
        </w:rPr>
        <w:t>Tabele standard care urmează să fie utilizate sau solicitate pentru validarea câmpurilor de date</w:t>
      </w:r>
    </w:p>
    <w:p w14:paraId="15EFBFF6" w14:textId="34B0B1F1" w:rsidR="00A114E1" w:rsidRPr="00A114E1" w:rsidRDefault="00A114E1" w:rsidP="00A114E1">
      <w:pPr>
        <w:pStyle w:val="InstructionalTextBullet"/>
        <w:rPr>
          <w:szCs w:val="20"/>
          <w:lang w:val="ro-RO" w:eastAsia="ar-SA"/>
        </w:rPr>
      </w:pPr>
      <w:r w:rsidRPr="00A114E1">
        <w:rPr>
          <w:szCs w:val="20"/>
          <w:lang w:val="ro-RO" w:eastAsia="ar-SA"/>
        </w:rPr>
        <w:t>Procese de verificare pentru adăugarea, ștergerea sau actualizarea datelor critice</w:t>
      </w:r>
    </w:p>
    <w:p w14:paraId="33EF4CEF" w14:textId="32D853CF" w:rsidR="00213D9A" w:rsidRPr="00A114E1" w:rsidRDefault="00A114E1" w:rsidP="00A114E1">
      <w:pPr>
        <w:pStyle w:val="InstructionalTextBullet"/>
        <w:rPr>
          <w:lang w:val="ro-RO"/>
        </w:rPr>
      </w:pPr>
      <w:r w:rsidRPr="00A114E1">
        <w:rPr>
          <w:szCs w:val="20"/>
          <w:lang w:val="ro-RO" w:eastAsia="ar-SA"/>
        </w:rPr>
        <w:t>Capacitatea de a identifica toate informațiile de auditare prin identificarea utilizatorului, identificarea terminalului de rețea, dată, oră și datele accesate sau modificate</w:t>
      </w:r>
      <w:r w:rsidR="00213D9A" w:rsidRPr="00A114E1">
        <w:rPr>
          <w:lang w:val="ro-RO"/>
        </w:rPr>
        <w:t>.</w:t>
      </w:r>
    </w:p>
    <w:p w14:paraId="5EA38711" w14:textId="77777777" w:rsidR="00F36E8F" w:rsidRPr="00A114E1" w:rsidRDefault="00F36E8F" w:rsidP="00F36E8F">
      <w:pPr>
        <w:pStyle w:val="BodyText"/>
        <w:rPr>
          <w:lang w:val="ro-RO" w:eastAsia="ar-SA"/>
        </w:rPr>
      </w:pPr>
      <w:bookmarkStart w:id="49" w:name="_Toc288057811"/>
      <w:bookmarkStart w:id="50" w:name="_Toc288057812"/>
      <w:bookmarkStart w:id="51" w:name="_Toc288057813"/>
      <w:bookmarkStart w:id="52" w:name="_Toc288057814"/>
      <w:bookmarkStart w:id="53" w:name="_Toc288057839"/>
      <w:bookmarkStart w:id="54" w:name="_Toc288057840"/>
      <w:bookmarkStart w:id="55" w:name="_Toc490026795"/>
      <w:bookmarkEnd w:id="6"/>
      <w:bookmarkEnd w:id="7"/>
      <w:bookmarkEnd w:id="8"/>
      <w:bookmarkEnd w:id="9"/>
      <w:bookmarkEnd w:id="10"/>
      <w:bookmarkEnd w:id="49"/>
      <w:bookmarkEnd w:id="50"/>
      <w:bookmarkEnd w:id="51"/>
      <w:bookmarkEnd w:id="52"/>
      <w:bookmarkEnd w:id="53"/>
      <w:bookmarkEnd w:id="54"/>
    </w:p>
    <w:p w14:paraId="42818D90" w14:textId="77777777" w:rsidR="00F36E8F" w:rsidRPr="00A114E1" w:rsidRDefault="00F36E8F" w:rsidP="00F36E8F">
      <w:pPr>
        <w:pStyle w:val="BodyText"/>
        <w:rPr>
          <w:lang w:val="ro-RO" w:eastAsia="ar-SA"/>
        </w:rPr>
        <w:sectPr w:rsidR="00F36E8F" w:rsidRPr="00A114E1" w:rsidSect="004A0918">
          <w:headerReference w:type="default" r:id="rId17"/>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56" w:name="_Toc396111627"/>
      <w:bookmarkStart w:id="57" w:name="AppA"/>
      <w:bookmarkStart w:id="58" w:name="_Toc443996751"/>
      <w:bookmarkStart w:id="59" w:name="_Toc444160454"/>
      <w:bookmarkStart w:id="60" w:name="_Toc160527872"/>
      <w:bookmarkStart w:id="61" w:name="FEAReferenceModel"/>
      <w:bookmarkStart w:id="62" w:name="_Toc395081362"/>
      <w:bookmarkStart w:id="63" w:name="_Toc395092000"/>
      <w:bookmarkStart w:id="64" w:name="_Toc395093009"/>
      <w:bookmarkStart w:id="65" w:name="_Toc395095146"/>
      <w:bookmarkStart w:id="66" w:name="_Toc395107345"/>
      <w:bookmarkStart w:id="67" w:name="_Toc395163185"/>
      <w:bookmarkStart w:id="68" w:name="_Toc395165903"/>
      <w:bookmarkStart w:id="69" w:name="_Toc395166938"/>
      <w:bookmarkStart w:id="70" w:name="_Toc395168739"/>
      <w:bookmarkStart w:id="71" w:name="_Toc395170179"/>
      <w:bookmarkStart w:id="72" w:name="_Toc395769966"/>
      <w:bookmarkStart w:id="73" w:name="_Toc395773787"/>
      <w:bookmarkStart w:id="74" w:name="_Toc395775526"/>
      <w:bookmarkStart w:id="75" w:name="_Toc395779302"/>
      <w:bookmarkStart w:id="76" w:name="_Toc395780408"/>
      <w:bookmarkStart w:id="77" w:name="_Toc395792887"/>
      <w:bookmarkStart w:id="78" w:name="_Toc403385974"/>
      <w:bookmarkStart w:id="79" w:name="RecordOfChanges"/>
      <w:r w:rsidRPr="00A114E1">
        <w:rPr>
          <w:lang w:val="ro-RO"/>
        </w:rPr>
        <w:lastRenderedPageBreak/>
        <w:t>A</w:t>
      </w:r>
      <w:r w:rsidR="00A114E1" w:rsidRPr="00A114E1">
        <w:rPr>
          <w:lang w:val="ro-RO"/>
        </w:rPr>
        <w:t>nexa</w:t>
      </w:r>
      <w:r w:rsidRPr="00A114E1">
        <w:rPr>
          <w:lang w:val="ro-RO"/>
        </w:rPr>
        <w:t xml:space="preserve"> A: </w:t>
      </w:r>
      <w:bookmarkEnd w:id="56"/>
      <w:bookmarkEnd w:id="57"/>
      <w:bookmarkEnd w:id="58"/>
      <w:bookmarkEnd w:id="59"/>
      <w:r w:rsidR="00A114E1" w:rsidRPr="00A114E1">
        <w:rPr>
          <w:lang w:val="ro-RO"/>
        </w:rPr>
        <w:t>Gestiunea modificărilor documentului</w:t>
      </w:r>
      <w:bookmarkEnd w:id="60"/>
    </w:p>
    <w:p w14:paraId="35315DE1" w14:textId="0CB63692" w:rsidR="00805FEC" w:rsidRPr="00A114E1" w:rsidRDefault="00A114E1" w:rsidP="00805FEC">
      <w:pPr>
        <w:pStyle w:val="InstructionalText"/>
        <w:rPr>
          <w:lang w:val="ro-RO"/>
        </w:rPr>
      </w:pPr>
      <w:r w:rsidRPr="00A114E1">
        <w:rPr>
          <w:lang w:val="ro-RO"/>
        </w:rPr>
        <w:t>Instrucțiuni: Furnizați informații despre modul în care dezvoltarea și distribuția documentului va fi controlată și urmărită. Utilizați tabelul de mai jos pentru a furniza numărul de versiune, data versiunii, autorul/deținătorul versiunii și o scurtă descriere a motivului pentru crearea versiunii revizuite</w:t>
      </w:r>
      <w:r w:rsidR="00805FEC" w:rsidRPr="00A114E1">
        <w:rPr>
          <w:lang w:val="ro-RO"/>
        </w:rPr>
        <w:t>.</w:t>
      </w:r>
    </w:p>
    <w:p w14:paraId="41EB5B07" w14:textId="6F535E98" w:rsidR="00805FEC" w:rsidRPr="00A114E1" w:rsidRDefault="00805FEC" w:rsidP="00805FEC">
      <w:pPr>
        <w:pStyle w:val="Caption"/>
        <w:rPr>
          <w:lang w:val="ro-RO"/>
        </w:rPr>
      </w:pPr>
      <w:bookmarkStart w:id="80" w:name="_Toc444160465"/>
      <w:bookmarkStart w:id="81"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80"/>
      <w:r w:rsidR="00A114E1" w:rsidRPr="00A114E1">
        <w:rPr>
          <w:lang w:val="ro-RO"/>
        </w:rPr>
        <w:t>Înregistrarea modificărilor asupreaa documentului curent</w:t>
      </w:r>
      <w:bookmarkEnd w:id="81"/>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562"/>
        <w:gridCol w:w="2039"/>
        <w:gridCol w:w="2373"/>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77777777" w:rsidR="00A114E1" w:rsidRPr="00A114E1" w:rsidRDefault="00A114E1" w:rsidP="00A114E1">
            <w:pPr>
              <w:pStyle w:val="InstructionalTextTableText10"/>
              <w:rPr>
                <w:lang w:val="ro-RO"/>
              </w:rPr>
            </w:pPr>
            <w:r w:rsidRPr="00A114E1">
              <w:rPr>
                <w:lang w:val="ro-RO"/>
              </w:rPr>
              <w:t>&lt;X.X&gt;</w:t>
            </w:r>
          </w:p>
        </w:tc>
        <w:tc>
          <w:tcPr>
            <w:tcW w:w="0" w:type="auto"/>
          </w:tcPr>
          <w:p w14:paraId="2A312C75" w14:textId="0C622143" w:rsidR="00A114E1" w:rsidRPr="00A114E1" w:rsidRDefault="00A114E1" w:rsidP="00A114E1">
            <w:pPr>
              <w:pStyle w:val="InstructionalTextTableText10"/>
              <w:rPr>
                <w:lang w:val="ro-RO"/>
              </w:rPr>
            </w:pPr>
            <w:r w:rsidRPr="00A114E1">
              <w:rPr>
                <w:lang w:val="ro-RO"/>
              </w:rPr>
              <w:t>&lt;ZZ/LL/AAAA&gt;</w:t>
            </w:r>
          </w:p>
        </w:tc>
        <w:tc>
          <w:tcPr>
            <w:tcW w:w="0" w:type="auto"/>
          </w:tcPr>
          <w:p w14:paraId="3B834ED5" w14:textId="6564BD9A" w:rsidR="00A114E1" w:rsidRPr="00A114E1" w:rsidRDefault="00A114E1" w:rsidP="00A114E1">
            <w:pPr>
              <w:pStyle w:val="InstructionalTextTableText10"/>
              <w:rPr>
                <w:lang w:val="ro-RO"/>
              </w:rPr>
            </w:pPr>
            <w:r w:rsidRPr="00A114E1">
              <w:rPr>
                <w:lang w:val="ro-RO"/>
              </w:rPr>
              <w:t>&lt;nume autor&gt;</w:t>
            </w:r>
          </w:p>
        </w:tc>
        <w:tc>
          <w:tcPr>
            <w:tcW w:w="0" w:type="auto"/>
          </w:tcPr>
          <w:p w14:paraId="37742269" w14:textId="6C7E67DC"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5B738FBE" w14:textId="77777777" w:rsidTr="00C236AE">
        <w:trPr>
          <w:cantSplit/>
        </w:trPr>
        <w:tc>
          <w:tcPr>
            <w:tcW w:w="0" w:type="auto"/>
          </w:tcPr>
          <w:p w14:paraId="5945F958" w14:textId="2261DACB" w:rsidR="00A114E1" w:rsidRPr="00A114E1" w:rsidRDefault="00A114E1" w:rsidP="00A114E1">
            <w:pPr>
              <w:pStyle w:val="InstructionalTextTableText10"/>
              <w:rPr>
                <w:lang w:val="ro-RO"/>
              </w:rPr>
            </w:pPr>
            <w:r w:rsidRPr="00A114E1">
              <w:rPr>
                <w:lang w:val="ro-RO"/>
              </w:rPr>
              <w:t>&lt;X.X&gt;</w:t>
            </w:r>
          </w:p>
        </w:tc>
        <w:tc>
          <w:tcPr>
            <w:tcW w:w="0" w:type="auto"/>
          </w:tcPr>
          <w:p w14:paraId="6C7B973B" w14:textId="4502B3A7" w:rsidR="00A114E1" w:rsidRPr="00A114E1" w:rsidRDefault="00A114E1" w:rsidP="00A114E1">
            <w:pPr>
              <w:pStyle w:val="InstructionalTextTableText10"/>
              <w:rPr>
                <w:lang w:val="ro-RO"/>
              </w:rPr>
            </w:pPr>
            <w:r w:rsidRPr="00A114E1">
              <w:rPr>
                <w:lang w:val="ro-RO"/>
              </w:rPr>
              <w:t>&lt;ZZ/LL/AAAA&gt;</w:t>
            </w:r>
          </w:p>
        </w:tc>
        <w:tc>
          <w:tcPr>
            <w:tcW w:w="0" w:type="auto"/>
          </w:tcPr>
          <w:p w14:paraId="5C65B2B6" w14:textId="5111FBC7" w:rsidR="00A114E1" w:rsidRPr="00A114E1" w:rsidRDefault="00A114E1" w:rsidP="00A114E1">
            <w:pPr>
              <w:pStyle w:val="InstructionalTextTableText10"/>
              <w:rPr>
                <w:lang w:val="ro-RO"/>
              </w:rPr>
            </w:pPr>
            <w:r w:rsidRPr="00A114E1">
              <w:rPr>
                <w:lang w:val="ro-RO"/>
              </w:rPr>
              <w:t>&lt;nume autor&gt;</w:t>
            </w:r>
          </w:p>
        </w:tc>
        <w:tc>
          <w:tcPr>
            <w:tcW w:w="0" w:type="auto"/>
          </w:tcPr>
          <w:p w14:paraId="4485C8C2" w14:textId="02BDEB0F"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07FAAE93" w14:textId="77777777" w:rsidTr="00C236AE">
        <w:trPr>
          <w:cantSplit/>
        </w:trPr>
        <w:tc>
          <w:tcPr>
            <w:tcW w:w="0" w:type="auto"/>
          </w:tcPr>
          <w:p w14:paraId="7B5E60FC" w14:textId="5C5FE92A" w:rsidR="00A114E1" w:rsidRPr="00A114E1" w:rsidRDefault="00A114E1" w:rsidP="00A114E1">
            <w:pPr>
              <w:pStyle w:val="InstructionalTextTableText10"/>
              <w:rPr>
                <w:lang w:val="ro-RO"/>
              </w:rPr>
            </w:pPr>
            <w:r w:rsidRPr="00A114E1">
              <w:rPr>
                <w:lang w:val="ro-RO"/>
              </w:rPr>
              <w:t>&lt;X.X&gt;</w:t>
            </w:r>
          </w:p>
        </w:tc>
        <w:tc>
          <w:tcPr>
            <w:tcW w:w="0" w:type="auto"/>
          </w:tcPr>
          <w:p w14:paraId="6EBB9223" w14:textId="77AA7DAC" w:rsidR="00A114E1" w:rsidRPr="00A114E1" w:rsidRDefault="00A114E1" w:rsidP="00A114E1">
            <w:pPr>
              <w:pStyle w:val="InstructionalTextTableText10"/>
              <w:rPr>
                <w:lang w:val="ro-RO"/>
              </w:rPr>
            </w:pPr>
            <w:r w:rsidRPr="00A114E1">
              <w:rPr>
                <w:lang w:val="ro-RO"/>
              </w:rPr>
              <w:t>&lt;ZZ/LL/AAAA&gt;</w:t>
            </w:r>
          </w:p>
        </w:tc>
        <w:tc>
          <w:tcPr>
            <w:tcW w:w="0" w:type="auto"/>
          </w:tcPr>
          <w:p w14:paraId="2CE24CD1" w14:textId="4CC6C724" w:rsidR="00A114E1" w:rsidRPr="00A114E1" w:rsidRDefault="00A114E1" w:rsidP="00A114E1">
            <w:pPr>
              <w:pStyle w:val="InstructionalTextTableText10"/>
              <w:rPr>
                <w:lang w:val="ro-RO"/>
              </w:rPr>
            </w:pPr>
            <w:r w:rsidRPr="00A114E1">
              <w:rPr>
                <w:lang w:val="ro-RO"/>
              </w:rPr>
              <w:t>&lt;nume autor&gt;</w:t>
            </w:r>
          </w:p>
        </w:tc>
        <w:tc>
          <w:tcPr>
            <w:tcW w:w="0" w:type="auto"/>
          </w:tcPr>
          <w:p w14:paraId="00A9AA66" w14:textId="261C03E7" w:rsidR="00A114E1" w:rsidRPr="00A114E1" w:rsidRDefault="00A114E1" w:rsidP="00A114E1">
            <w:pPr>
              <w:pStyle w:val="InstructionalTextTableText10"/>
              <w:rPr>
                <w:lang w:val="ro-RO"/>
              </w:rPr>
            </w:pPr>
            <w:r w:rsidRPr="00A114E1">
              <w:rPr>
                <w:lang w:val="ro-RO"/>
              </w:rPr>
              <w:t>&lt;Descrierea modificării&gt;</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82" w:name="_Toc396111628"/>
      <w:bookmarkStart w:id="83" w:name="AppB"/>
      <w:bookmarkStart w:id="84" w:name="_Toc443996752"/>
      <w:bookmarkStart w:id="85" w:name="_Toc444160455"/>
      <w:bookmarkStart w:id="86" w:name="_Toc160527873"/>
      <w:r w:rsidRPr="00A114E1">
        <w:rPr>
          <w:lang w:val="ro-RO"/>
        </w:rPr>
        <w:lastRenderedPageBreak/>
        <w:t>A</w:t>
      </w:r>
      <w:r w:rsidR="00A114E1">
        <w:rPr>
          <w:lang w:val="ro-RO"/>
        </w:rPr>
        <w:t>nexa</w:t>
      </w:r>
      <w:r w:rsidRPr="00A114E1">
        <w:rPr>
          <w:lang w:val="ro-RO"/>
        </w:rPr>
        <w:t xml:space="preserve"> B: Acron</w:t>
      </w:r>
      <w:bookmarkEnd w:id="82"/>
      <w:bookmarkEnd w:id="83"/>
      <w:bookmarkEnd w:id="84"/>
      <w:bookmarkEnd w:id="85"/>
      <w:r w:rsidR="00A114E1">
        <w:rPr>
          <w:lang w:val="ro-RO"/>
        </w:rPr>
        <w:t>ime</w:t>
      </w:r>
      <w:bookmarkEnd w:id="86"/>
    </w:p>
    <w:p w14:paraId="1914B622" w14:textId="77777777" w:rsidR="00A114E1" w:rsidRDefault="00A114E1" w:rsidP="00805FEC">
      <w:pPr>
        <w:pStyle w:val="Caption"/>
        <w:rPr>
          <w:rFonts w:ascii="Arial" w:hAnsi="Arial"/>
          <w:b w:val="0"/>
          <w:bCs w:val="0"/>
          <w:i/>
          <w:color w:val="0000FF"/>
          <w:sz w:val="24"/>
          <w:lang w:val="ro-RO" w:eastAsia="ar-SA"/>
        </w:rPr>
      </w:pPr>
      <w:bookmarkStart w:id="87" w:name="_Toc160527827"/>
      <w:bookmarkStart w:id="88"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87"/>
    </w:p>
    <w:p w14:paraId="77195048" w14:textId="7729ABDD" w:rsidR="00805FEC" w:rsidRPr="00A114E1" w:rsidRDefault="00805FEC" w:rsidP="00805FEC">
      <w:pPr>
        <w:pStyle w:val="Caption"/>
        <w:rPr>
          <w:lang w:val="ro-RO"/>
        </w:rPr>
      </w:pPr>
      <w:bookmarkStart w:id="89"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88"/>
      <w:r w:rsidR="00A114E1">
        <w:rPr>
          <w:lang w:val="ro-RO"/>
        </w:rPr>
        <w:t>ime</w:t>
      </w:r>
      <w:bookmarkEnd w:id="89"/>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90" w:name="_Toc396111630"/>
      <w:bookmarkStart w:id="91" w:name="AppD"/>
      <w:bookmarkStart w:id="92" w:name="_Toc443996754"/>
      <w:bookmarkStart w:id="93" w:name="_Toc444160457"/>
      <w:bookmarkStart w:id="94"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90"/>
      <w:bookmarkEnd w:id="91"/>
      <w:bookmarkEnd w:id="92"/>
      <w:bookmarkEnd w:id="93"/>
      <w:r w:rsidR="00A114E1">
        <w:rPr>
          <w:lang w:val="ro-RO"/>
        </w:rPr>
        <w:t>Documente la care se face referire</w:t>
      </w:r>
      <w:bookmarkEnd w:id="94"/>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5" w:name="_Toc160527829"/>
      <w:bookmarkStart w:id="96"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95"/>
    </w:p>
    <w:p w14:paraId="72F7641D" w14:textId="654521CF" w:rsidR="00805FEC" w:rsidRPr="00A114E1" w:rsidRDefault="00805FEC" w:rsidP="00805FEC">
      <w:pPr>
        <w:pStyle w:val="Caption"/>
        <w:rPr>
          <w:lang w:val="ro-RO"/>
        </w:rPr>
      </w:pPr>
      <w:bookmarkStart w:id="97"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6"/>
      <w:r w:rsidR="00A114E1">
        <w:rPr>
          <w:lang w:val="ro-RO"/>
        </w:rPr>
        <w:t>Documente la care se facce referire</w:t>
      </w:r>
      <w:bookmarkEnd w:id="97"/>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 xml:space="preserve">Nume document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5"/>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tbl>
    <w:p w14:paraId="2EC52AC7" w14:textId="77777777" w:rsidR="00805FEC" w:rsidRPr="00A114E1" w:rsidRDefault="00805FEC" w:rsidP="00805FEC">
      <w:pPr>
        <w:pStyle w:val="BodyText"/>
        <w:rPr>
          <w:lang w:val="ro-RO"/>
        </w:rPr>
      </w:pPr>
    </w:p>
    <w:sectPr w:rsidR="00805FEC" w:rsidRPr="00A114E1" w:rsidSect="004A0918">
      <w:headerReference w:type="default" r:id="rId1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D7ED" w14:textId="77777777" w:rsidR="009849ED" w:rsidRDefault="009849ED">
      <w:r>
        <w:separator/>
      </w:r>
    </w:p>
    <w:p w14:paraId="46B8780A" w14:textId="77777777" w:rsidR="009849ED" w:rsidRDefault="009849ED"/>
    <w:p w14:paraId="2DE1E26A" w14:textId="77777777" w:rsidR="009849ED" w:rsidRDefault="009849ED"/>
  </w:endnote>
  <w:endnote w:type="continuationSeparator" w:id="0">
    <w:p w14:paraId="1C7F55DB" w14:textId="77777777" w:rsidR="009849ED" w:rsidRDefault="009849ED">
      <w:r>
        <w:continuationSeparator/>
      </w:r>
    </w:p>
    <w:p w14:paraId="5C0D8235" w14:textId="77777777" w:rsidR="009849ED" w:rsidRDefault="009849ED"/>
    <w:p w14:paraId="0D490851" w14:textId="77777777" w:rsidR="009849ED" w:rsidRDefault="00984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t>Nume proiect</w:t>
    </w:r>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79B5C" w14:textId="77777777" w:rsidR="009849ED" w:rsidRDefault="009849ED">
      <w:r>
        <w:separator/>
      </w:r>
    </w:p>
    <w:p w14:paraId="744FF16F" w14:textId="77777777" w:rsidR="009849ED" w:rsidRDefault="009849ED"/>
    <w:p w14:paraId="39EE276F" w14:textId="77777777" w:rsidR="009849ED" w:rsidRDefault="009849ED"/>
  </w:footnote>
  <w:footnote w:type="continuationSeparator" w:id="0">
    <w:p w14:paraId="3DF5BC8D" w14:textId="77777777" w:rsidR="009849ED" w:rsidRDefault="009849ED">
      <w:r>
        <w:continuationSeparator/>
      </w:r>
    </w:p>
    <w:p w14:paraId="174F353C" w14:textId="77777777" w:rsidR="009849ED" w:rsidRDefault="009849ED"/>
    <w:p w14:paraId="54B9ECBA" w14:textId="77777777" w:rsidR="009849ED" w:rsidRDefault="009849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0B41E9C4" w:rsidR="008D0B6D" w:rsidRDefault="008D0B6D" w:rsidP="00267C5C">
    <w:pPr>
      <w:pStyle w:val="Header"/>
    </w:pPr>
    <w:r>
      <w:tab/>
    </w:r>
    <w:fldSimple w:instr=" STYLEREF  &quot;Front Matter Header&quot;  \* MERGEFORMAT ">
      <w:r w:rsidR="0049283F">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7AC423A8" w:rsidR="00FF7CAA" w:rsidRDefault="002C0DE6" w:rsidP="00267C5C">
    <w:pPr>
      <w:pStyle w:val="Header"/>
    </w:pPr>
    <w:r>
      <w:t>&lt;Nume proiect&gt;</w:t>
    </w:r>
    <w:r w:rsidR="00FF7CAA">
      <w:tab/>
    </w:r>
    <w:fldSimple w:instr=" STYLEREF  &quot;Heading 2&quot;  \* MERGEFORMAT ">
      <w:r w:rsidR="0049283F">
        <w:rPr>
          <w:noProof/>
        </w:rPr>
        <w:t>Proiectare de detaliu</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772EDF62" w:rsidR="00267C5C" w:rsidRDefault="00267C5C" w:rsidP="00267C5C">
    <w:pPr>
      <w:pStyle w:val="Header"/>
    </w:pPr>
    <w:r>
      <w:tab/>
    </w:r>
    <w:fldSimple w:instr=" STYLEREF  &quot;Back Matter Heading&quot;  \* MERGEFORMAT ">
      <w:r w:rsidR="0049283F">
        <w:rPr>
          <w:noProof/>
        </w:rPr>
        <w:t>Anexa C Documente la care se face referire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2866D0B"/>
    <w:multiLevelType w:val="multilevel"/>
    <w:tmpl w:val="3AA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6"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3D47144"/>
    <w:multiLevelType w:val="multilevel"/>
    <w:tmpl w:val="0CB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9" w15:restartNumberingAfterBreak="0">
    <w:nsid w:val="28CF4BF2"/>
    <w:multiLevelType w:val="multilevel"/>
    <w:tmpl w:val="ACE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1" w15:restartNumberingAfterBreak="0">
    <w:nsid w:val="2C40452E"/>
    <w:multiLevelType w:val="multilevel"/>
    <w:tmpl w:val="8E42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4"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8"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9"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4C739A6"/>
    <w:multiLevelType w:val="multilevel"/>
    <w:tmpl w:val="CA86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4" w15:restartNumberingAfterBreak="0">
    <w:nsid w:val="4FF95066"/>
    <w:multiLevelType w:val="hybridMultilevel"/>
    <w:tmpl w:val="2D100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8226C5"/>
    <w:multiLevelType w:val="multilevel"/>
    <w:tmpl w:val="F9C46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0917F5"/>
    <w:multiLevelType w:val="multilevel"/>
    <w:tmpl w:val="AFA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E74B6"/>
    <w:multiLevelType w:val="multilevel"/>
    <w:tmpl w:val="53B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9" w15:restartNumberingAfterBreak="0">
    <w:nsid w:val="628F5423"/>
    <w:multiLevelType w:val="multilevel"/>
    <w:tmpl w:val="3EBC3D46"/>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0"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32"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05C38C8"/>
    <w:multiLevelType w:val="hybridMultilevel"/>
    <w:tmpl w:val="28A0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732844"/>
    <w:multiLevelType w:val="multilevel"/>
    <w:tmpl w:val="FED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794A6434"/>
    <w:multiLevelType w:val="multilevel"/>
    <w:tmpl w:val="FC0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8737">
    <w:abstractNumId w:val="3"/>
  </w:num>
  <w:num w:numId="2" w16cid:durableId="662319651">
    <w:abstractNumId w:val="8"/>
  </w:num>
  <w:num w:numId="3" w16cid:durableId="493691137">
    <w:abstractNumId w:val="16"/>
  </w:num>
  <w:num w:numId="4" w16cid:durableId="1834056841">
    <w:abstractNumId w:val="17"/>
  </w:num>
  <w:num w:numId="5" w16cid:durableId="1380936827">
    <w:abstractNumId w:val="18"/>
  </w:num>
  <w:num w:numId="6" w16cid:durableId="35545203">
    <w:abstractNumId w:val="22"/>
  </w:num>
  <w:num w:numId="7" w16cid:durableId="529609242">
    <w:abstractNumId w:val="20"/>
  </w:num>
  <w:num w:numId="8" w16cid:durableId="985670940">
    <w:abstractNumId w:val="30"/>
  </w:num>
  <w:num w:numId="9" w16cid:durableId="1523588151">
    <w:abstractNumId w:val="6"/>
  </w:num>
  <w:num w:numId="10" w16cid:durableId="1676836506">
    <w:abstractNumId w:val="37"/>
  </w:num>
  <w:num w:numId="11" w16cid:durableId="1192720383">
    <w:abstractNumId w:val="32"/>
  </w:num>
  <w:num w:numId="12" w16cid:durableId="1672681084">
    <w:abstractNumId w:val="10"/>
  </w:num>
  <w:num w:numId="13" w16cid:durableId="999042810">
    <w:abstractNumId w:val="14"/>
  </w:num>
  <w:num w:numId="14" w16cid:durableId="576474745">
    <w:abstractNumId w:val="33"/>
  </w:num>
  <w:num w:numId="15" w16cid:durableId="1389571599">
    <w:abstractNumId w:val="28"/>
  </w:num>
  <w:num w:numId="16" w16cid:durableId="205684263">
    <w:abstractNumId w:val="23"/>
  </w:num>
  <w:num w:numId="17" w16cid:durableId="693045245">
    <w:abstractNumId w:val="13"/>
  </w:num>
  <w:num w:numId="18" w16cid:durableId="736167780">
    <w:abstractNumId w:val="29"/>
  </w:num>
  <w:num w:numId="19" w16cid:durableId="1222249140">
    <w:abstractNumId w:val="29"/>
  </w:num>
  <w:num w:numId="20" w16cid:durableId="542712688">
    <w:abstractNumId w:val="15"/>
  </w:num>
  <w:num w:numId="21" w16cid:durableId="1991862711">
    <w:abstractNumId w:val="2"/>
  </w:num>
  <w:num w:numId="22" w16cid:durableId="1828471952">
    <w:abstractNumId w:val="3"/>
  </w:num>
  <w:num w:numId="23" w16cid:durableId="15204849">
    <w:abstractNumId w:val="19"/>
  </w:num>
  <w:num w:numId="24" w16cid:durableId="1890145375">
    <w:abstractNumId w:val="4"/>
  </w:num>
  <w:num w:numId="25" w16cid:durableId="1824010234">
    <w:abstractNumId w:val="0"/>
  </w:num>
  <w:num w:numId="26" w16cid:durableId="1023552756">
    <w:abstractNumId w:val="35"/>
  </w:num>
  <w:num w:numId="27" w16cid:durableId="1060519067">
    <w:abstractNumId w:val="5"/>
  </w:num>
  <w:num w:numId="28" w16cid:durableId="262345146">
    <w:abstractNumId w:val="31"/>
  </w:num>
  <w:num w:numId="29" w16cid:durableId="755588213">
    <w:abstractNumId w:val="12"/>
  </w:num>
  <w:num w:numId="30" w16cid:durableId="2003270261">
    <w:abstractNumId w:val="1"/>
  </w:num>
  <w:num w:numId="31" w16cid:durableId="2050640696">
    <w:abstractNumId w:val="9"/>
  </w:num>
  <w:num w:numId="32" w16cid:durableId="304700994">
    <w:abstractNumId w:val="38"/>
  </w:num>
  <w:num w:numId="33" w16cid:durableId="756949804">
    <w:abstractNumId w:val="21"/>
  </w:num>
  <w:num w:numId="34" w16cid:durableId="2105151654">
    <w:abstractNumId w:val="26"/>
  </w:num>
  <w:num w:numId="35" w16cid:durableId="1285502947">
    <w:abstractNumId w:val="36"/>
  </w:num>
  <w:num w:numId="36" w16cid:durableId="1784811867">
    <w:abstractNumId w:val="25"/>
  </w:num>
  <w:num w:numId="37" w16cid:durableId="1093939385">
    <w:abstractNumId w:val="7"/>
  </w:num>
  <w:num w:numId="38" w16cid:durableId="960964959">
    <w:abstractNumId w:val="24"/>
  </w:num>
  <w:num w:numId="39" w16cid:durableId="376667784">
    <w:abstractNumId w:val="34"/>
  </w:num>
  <w:num w:numId="40" w16cid:durableId="1725833170">
    <w:abstractNumId w:val="11"/>
  </w:num>
  <w:num w:numId="41" w16cid:durableId="335110636">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205B"/>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283F"/>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279C"/>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17D4"/>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849ED"/>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0667"/>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0E60"/>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C40667"/>
    <w:pPr>
      <w:keepNext/>
      <w:numPr>
        <w:numId w:val="18"/>
      </w:numPr>
      <w:pBdr>
        <w:bottom w:val="single" w:sz="4" w:space="1" w:color="auto"/>
      </w:pBdr>
      <w:tabs>
        <w:tab w:val="left" w:pos="540"/>
      </w:tabs>
      <w:spacing w:before="100"/>
      <w:jc w:val="both"/>
      <w:outlineLvl w:val="0"/>
    </w:pPr>
    <w:rPr>
      <w:rFonts w:ascii="Arial Narrow" w:hAnsi="Arial Narrow"/>
      <w:b/>
      <w:bCs/>
      <w:color w:val="000000" w:themeColor="text1"/>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40667"/>
    <w:rPr>
      <w:rFonts w:ascii="Arial Narrow" w:hAnsi="Arial Narrow"/>
      <w:b/>
      <w:bCs/>
      <w:color w:val="000000" w:themeColor="text1"/>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val="0"/>
      <w:color w:val="365F91" w:themeColor="accent1" w:themeShade="BF"/>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444735932">
      <w:bodyDiv w:val="1"/>
      <w:marLeft w:val="0"/>
      <w:marRight w:val="0"/>
      <w:marTop w:val="0"/>
      <w:marBottom w:val="0"/>
      <w:divBdr>
        <w:top w:val="none" w:sz="0" w:space="0" w:color="auto"/>
        <w:left w:val="none" w:sz="0" w:space="0" w:color="auto"/>
        <w:bottom w:val="none" w:sz="0" w:space="0" w:color="auto"/>
        <w:right w:val="none" w:sz="0" w:space="0" w:color="auto"/>
      </w:divBdr>
    </w:div>
    <w:div w:id="506404386">
      <w:bodyDiv w:val="1"/>
      <w:marLeft w:val="0"/>
      <w:marRight w:val="0"/>
      <w:marTop w:val="0"/>
      <w:marBottom w:val="0"/>
      <w:divBdr>
        <w:top w:val="none" w:sz="0" w:space="0" w:color="auto"/>
        <w:left w:val="none" w:sz="0" w:space="0" w:color="auto"/>
        <w:bottom w:val="none" w:sz="0" w:space="0" w:color="auto"/>
        <w:right w:val="none" w:sz="0" w:space="0" w:color="auto"/>
      </w:divBdr>
    </w:div>
    <w:div w:id="545265192">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687103497">
      <w:bodyDiv w:val="1"/>
      <w:marLeft w:val="0"/>
      <w:marRight w:val="0"/>
      <w:marTop w:val="0"/>
      <w:marBottom w:val="0"/>
      <w:divBdr>
        <w:top w:val="none" w:sz="0" w:space="0" w:color="auto"/>
        <w:left w:val="none" w:sz="0" w:space="0" w:color="auto"/>
        <w:bottom w:val="none" w:sz="0" w:space="0" w:color="auto"/>
        <w:right w:val="none" w:sz="0" w:space="0" w:color="auto"/>
      </w:divBdr>
    </w:div>
    <w:div w:id="768280672">
      <w:bodyDiv w:val="1"/>
      <w:marLeft w:val="0"/>
      <w:marRight w:val="0"/>
      <w:marTop w:val="0"/>
      <w:marBottom w:val="0"/>
      <w:divBdr>
        <w:top w:val="none" w:sz="0" w:space="0" w:color="auto"/>
        <w:left w:val="none" w:sz="0" w:space="0" w:color="auto"/>
        <w:bottom w:val="none" w:sz="0" w:space="0" w:color="auto"/>
        <w:right w:val="none" w:sz="0" w:space="0" w:color="auto"/>
      </w:divBdr>
    </w:div>
    <w:div w:id="786658029">
      <w:bodyDiv w:val="1"/>
      <w:marLeft w:val="0"/>
      <w:marRight w:val="0"/>
      <w:marTop w:val="0"/>
      <w:marBottom w:val="0"/>
      <w:divBdr>
        <w:top w:val="none" w:sz="0" w:space="0" w:color="auto"/>
        <w:left w:val="none" w:sz="0" w:space="0" w:color="auto"/>
        <w:bottom w:val="none" w:sz="0" w:space="0" w:color="auto"/>
        <w:right w:val="none" w:sz="0" w:space="0" w:color="auto"/>
      </w:divBdr>
    </w:div>
    <w:div w:id="803961133">
      <w:bodyDiv w:val="1"/>
      <w:marLeft w:val="0"/>
      <w:marRight w:val="0"/>
      <w:marTop w:val="0"/>
      <w:marBottom w:val="0"/>
      <w:divBdr>
        <w:top w:val="none" w:sz="0" w:space="0" w:color="auto"/>
        <w:left w:val="none" w:sz="0" w:space="0" w:color="auto"/>
        <w:bottom w:val="none" w:sz="0" w:space="0" w:color="auto"/>
        <w:right w:val="none" w:sz="0" w:space="0" w:color="auto"/>
      </w:divBdr>
    </w:div>
    <w:div w:id="861164676">
      <w:bodyDiv w:val="1"/>
      <w:marLeft w:val="0"/>
      <w:marRight w:val="0"/>
      <w:marTop w:val="0"/>
      <w:marBottom w:val="0"/>
      <w:divBdr>
        <w:top w:val="none" w:sz="0" w:space="0" w:color="auto"/>
        <w:left w:val="none" w:sz="0" w:space="0" w:color="auto"/>
        <w:bottom w:val="none" w:sz="0" w:space="0" w:color="auto"/>
        <w:right w:val="none" w:sz="0" w:space="0" w:color="auto"/>
      </w:divBdr>
    </w:div>
    <w:div w:id="1032144590">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24693404">
      <w:bodyDiv w:val="1"/>
      <w:marLeft w:val="0"/>
      <w:marRight w:val="0"/>
      <w:marTop w:val="0"/>
      <w:marBottom w:val="0"/>
      <w:divBdr>
        <w:top w:val="none" w:sz="0" w:space="0" w:color="auto"/>
        <w:left w:val="none" w:sz="0" w:space="0" w:color="auto"/>
        <w:bottom w:val="none" w:sz="0" w:space="0" w:color="auto"/>
        <w:right w:val="none" w:sz="0" w:space="0" w:color="auto"/>
      </w:divBdr>
    </w:div>
    <w:div w:id="1151557277">
      <w:bodyDiv w:val="1"/>
      <w:marLeft w:val="0"/>
      <w:marRight w:val="0"/>
      <w:marTop w:val="0"/>
      <w:marBottom w:val="0"/>
      <w:divBdr>
        <w:top w:val="none" w:sz="0" w:space="0" w:color="auto"/>
        <w:left w:val="none" w:sz="0" w:space="0" w:color="auto"/>
        <w:bottom w:val="none" w:sz="0" w:space="0" w:color="auto"/>
        <w:right w:val="none" w:sz="0" w:space="0" w:color="auto"/>
      </w:divBdr>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210193420">
      <w:bodyDiv w:val="1"/>
      <w:marLeft w:val="0"/>
      <w:marRight w:val="0"/>
      <w:marTop w:val="0"/>
      <w:marBottom w:val="0"/>
      <w:divBdr>
        <w:top w:val="none" w:sz="0" w:space="0" w:color="auto"/>
        <w:left w:val="none" w:sz="0" w:space="0" w:color="auto"/>
        <w:bottom w:val="none" w:sz="0" w:space="0" w:color="auto"/>
        <w:right w:val="none" w:sz="0" w:space="0" w:color="auto"/>
      </w:divBdr>
    </w:div>
    <w:div w:id="1318919861">
      <w:bodyDiv w:val="1"/>
      <w:marLeft w:val="0"/>
      <w:marRight w:val="0"/>
      <w:marTop w:val="0"/>
      <w:marBottom w:val="0"/>
      <w:divBdr>
        <w:top w:val="none" w:sz="0" w:space="0" w:color="auto"/>
        <w:left w:val="none" w:sz="0" w:space="0" w:color="auto"/>
        <w:bottom w:val="none" w:sz="0" w:space="0" w:color="auto"/>
        <w:right w:val="none" w:sz="0" w:space="0" w:color="auto"/>
      </w:divBdr>
    </w:div>
    <w:div w:id="1365135025">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637681692">
      <w:bodyDiv w:val="1"/>
      <w:marLeft w:val="0"/>
      <w:marRight w:val="0"/>
      <w:marTop w:val="0"/>
      <w:marBottom w:val="0"/>
      <w:divBdr>
        <w:top w:val="none" w:sz="0" w:space="0" w:color="auto"/>
        <w:left w:val="none" w:sz="0" w:space="0" w:color="auto"/>
        <w:bottom w:val="none" w:sz="0" w:space="0" w:color="auto"/>
        <w:right w:val="none" w:sz="0" w:space="0" w:color="auto"/>
      </w:divBdr>
    </w:div>
    <w:div w:id="1641154509">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78327409">
      <w:bodyDiv w:val="1"/>
      <w:marLeft w:val="0"/>
      <w:marRight w:val="0"/>
      <w:marTop w:val="0"/>
      <w:marBottom w:val="0"/>
      <w:divBdr>
        <w:top w:val="none" w:sz="0" w:space="0" w:color="auto"/>
        <w:left w:val="none" w:sz="0" w:space="0" w:color="auto"/>
        <w:bottom w:val="none" w:sz="0" w:space="0" w:color="auto"/>
        <w:right w:val="none" w:sz="0" w:space="0" w:color="auto"/>
      </w:divBdr>
    </w:div>
    <w:div w:id="1794865904">
      <w:bodyDiv w:val="1"/>
      <w:marLeft w:val="0"/>
      <w:marRight w:val="0"/>
      <w:marTop w:val="0"/>
      <w:marBottom w:val="0"/>
      <w:divBdr>
        <w:top w:val="none" w:sz="0" w:space="0" w:color="auto"/>
        <w:left w:val="none" w:sz="0" w:space="0" w:color="auto"/>
        <w:bottom w:val="none" w:sz="0" w:space="0" w:color="auto"/>
        <w:right w:val="none" w:sz="0" w:space="0" w:color="auto"/>
      </w:divBdr>
    </w:div>
    <w:div w:id="1795443345">
      <w:bodyDiv w:val="1"/>
      <w:marLeft w:val="0"/>
      <w:marRight w:val="0"/>
      <w:marTop w:val="0"/>
      <w:marBottom w:val="0"/>
      <w:divBdr>
        <w:top w:val="none" w:sz="0" w:space="0" w:color="auto"/>
        <w:left w:val="none" w:sz="0" w:space="0" w:color="auto"/>
        <w:bottom w:val="none" w:sz="0" w:space="0" w:color="auto"/>
        <w:right w:val="none" w:sz="0" w:space="0" w:color="auto"/>
      </w:divBdr>
    </w:div>
    <w:div w:id="1813597194">
      <w:bodyDiv w:val="1"/>
      <w:marLeft w:val="0"/>
      <w:marRight w:val="0"/>
      <w:marTop w:val="0"/>
      <w:marBottom w:val="0"/>
      <w:divBdr>
        <w:top w:val="none" w:sz="0" w:space="0" w:color="auto"/>
        <w:left w:val="none" w:sz="0" w:space="0" w:color="auto"/>
        <w:bottom w:val="none" w:sz="0" w:space="0" w:color="auto"/>
        <w:right w:val="none" w:sz="0" w:space="0" w:color="auto"/>
      </w:divBdr>
    </w:div>
    <w:div w:id="1824226841">
      <w:bodyDiv w:val="1"/>
      <w:marLeft w:val="0"/>
      <w:marRight w:val="0"/>
      <w:marTop w:val="0"/>
      <w:marBottom w:val="0"/>
      <w:divBdr>
        <w:top w:val="none" w:sz="0" w:space="0" w:color="auto"/>
        <w:left w:val="none" w:sz="0" w:space="0" w:color="auto"/>
        <w:bottom w:val="none" w:sz="0" w:space="0" w:color="auto"/>
        <w:right w:val="none" w:sz="0" w:space="0" w:color="auto"/>
      </w:divBdr>
    </w:div>
    <w:div w:id="1825394402">
      <w:bodyDiv w:val="1"/>
      <w:marLeft w:val="0"/>
      <w:marRight w:val="0"/>
      <w:marTop w:val="0"/>
      <w:marBottom w:val="0"/>
      <w:divBdr>
        <w:top w:val="none" w:sz="0" w:space="0" w:color="auto"/>
        <w:left w:val="none" w:sz="0" w:space="0" w:color="auto"/>
        <w:bottom w:val="none" w:sz="0" w:space="0" w:color="auto"/>
        <w:right w:val="none" w:sz="0" w:space="0" w:color="auto"/>
      </w:divBdr>
    </w:div>
    <w:div w:id="1831749997">
      <w:bodyDiv w:val="1"/>
      <w:marLeft w:val="0"/>
      <w:marRight w:val="0"/>
      <w:marTop w:val="0"/>
      <w:marBottom w:val="0"/>
      <w:divBdr>
        <w:top w:val="none" w:sz="0" w:space="0" w:color="auto"/>
        <w:left w:val="none" w:sz="0" w:space="0" w:color="auto"/>
        <w:bottom w:val="none" w:sz="0" w:space="0" w:color="auto"/>
        <w:right w:val="none" w:sz="0" w:space="0" w:color="auto"/>
      </w:divBdr>
    </w:div>
    <w:div w:id="1864203744">
      <w:bodyDiv w:val="1"/>
      <w:marLeft w:val="0"/>
      <w:marRight w:val="0"/>
      <w:marTop w:val="0"/>
      <w:marBottom w:val="0"/>
      <w:divBdr>
        <w:top w:val="none" w:sz="0" w:space="0" w:color="auto"/>
        <w:left w:val="none" w:sz="0" w:space="0" w:color="auto"/>
        <w:bottom w:val="none" w:sz="0" w:space="0" w:color="auto"/>
        <w:right w:val="none" w:sz="0" w:space="0" w:color="auto"/>
      </w:divBdr>
    </w:div>
    <w:div w:id="1871797933">
      <w:bodyDiv w:val="1"/>
      <w:marLeft w:val="0"/>
      <w:marRight w:val="0"/>
      <w:marTop w:val="0"/>
      <w:marBottom w:val="0"/>
      <w:divBdr>
        <w:top w:val="none" w:sz="0" w:space="0" w:color="auto"/>
        <w:left w:val="none" w:sz="0" w:space="0" w:color="auto"/>
        <w:bottom w:val="none" w:sz="0" w:space="0" w:color="auto"/>
        <w:right w:val="none" w:sz="0" w:space="0" w:color="auto"/>
      </w:divBdr>
    </w:div>
    <w:div w:id="1895267231">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740964">
      <w:bodyDiv w:val="1"/>
      <w:marLeft w:val="0"/>
      <w:marRight w:val="0"/>
      <w:marTop w:val="0"/>
      <w:marBottom w:val="0"/>
      <w:divBdr>
        <w:top w:val="none" w:sz="0" w:space="0" w:color="auto"/>
        <w:left w:val="none" w:sz="0" w:space="0" w:color="auto"/>
        <w:bottom w:val="none" w:sz="0" w:space="0" w:color="auto"/>
        <w:right w:val="none" w:sz="0" w:space="0" w:color="auto"/>
      </w:divBdr>
    </w:div>
    <w:div w:id="1976593190">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28214422">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12109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te a new document." ma:contentTypeScope="" ma:versionID="13756e16aba3004eb1714fca35b13cc1">
  <xsd:schema xmlns:xsd="http://www.w3.org/2001/XMLSchema" xmlns:xs="http://www.w3.org/2001/XMLSchema" xmlns:p="http://schemas.microsoft.com/office/2006/metadata/properties" xmlns:ns2="b32506a0-a215-459c-a410-be991f7a67e3" targetNamespace="http://schemas.microsoft.com/office/2006/metadata/properties" ma:root="true" ma:fieldsID="9ee59a9700f842f89c92cd0bdee6b49c"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2.xml><?xml version="1.0" encoding="utf-8"?>
<ds:datastoreItem xmlns:ds="http://schemas.openxmlformats.org/officeDocument/2006/customXml" ds:itemID="{B0C3EAF1-7C6E-4355-AC11-FE5C6BE56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48</TotalTime>
  <Pages>25</Pages>
  <Words>5373</Words>
  <Characters>30631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35933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Mihai-Alexandru TAPU</cp:lastModifiedBy>
  <cp:revision>14</cp:revision>
  <cp:lastPrinted>2002-11-19T18:54:00Z</cp:lastPrinted>
  <dcterms:created xsi:type="dcterms:W3CDTF">2024-03-05T08:52:00Z</dcterms:created>
  <dcterms:modified xsi:type="dcterms:W3CDTF">2025-05-01T22:26:00Z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